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3C713" w14:textId="38557E6B" w:rsidR="007C7347" w:rsidRDefault="007C7347" w:rsidP="00D14C40">
      <w:pPr>
        <w:jc w:val="both"/>
        <w:rPr>
          <w:sz w:val="20"/>
          <w:szCs w:val="20"/>
        </w:rPr>
      </w:pPr>
    </w:p>
    <w:p w14:paraId="40CF4E7E" w14:textId="77777777" w:rsidR="00D816EB" w:rsidRDefault="00D816EB" w:rsidP="00D816EB">
      <w:pPr>
        <w:spacing w:after="150" w:line="240" w:lineRule="auto"/>
        <w:jc w:val="both"/>
        <w:rPr>
          <w:sz w:val="20"/>
          <w:szCs w:val="20"/>
        </w:rPr>
      </w:pPr>
    </w:p>
    <w:p w14:paraId="0349302D" w14:textId="6A0F354B" w:rsidR="00D816EB" w:rsidRPr="009E56A0" w:rsidRDefault="00481867" w:rsidP="00481867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18"/>
          <w:szCs w:val="18"/>
          <w:u w:val="single"/>
        </w:rPr>
      </w:pPr>
      <w:r w:rsidRPr="00C10DFA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>NAME:</w:t>
      </w:r>
      <w:r w:rsidR="00423583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</w:t>
      </w:r>
      <w:r w:rsidR="00845050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KUMAH ESTHER </w:t>
      </w:r>
      <w:r w:rsidR="00D35C74">
        <w:rPr>
          <w:rFonts w:ascii="Arial" w:eastAsia="Times New Roman" w:hAnsi="Arial" w:cs="Arial"/>
          <w:color w:val="333333"/>
          <w:sz w:val="18"/>
          <w:szCs w:val="18"/>
          <w:u w:val="single"/>
        </w:rPr>
        <w:tab/>
      </w:r>
      <w:r w:rsidR="00845050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</w:t>
      </w:r>
      <w:r w:rsidR="00C10DFA" w:rsidRPr="00C10DFA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>AGE:</w:t>
      </w:r>
      <w:r w:rsidR="00423583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2</w:t>
      </w:r>
      <w:r w:rsidR="00845050">
        <w:rPr>
          <w:rFonts w:ascii="Arial" w:eastAsia="Times New Roman" w:hAnsi="Arial" w:cs="Arial"/>
          <w:color w:val="333333"/>
          <w:sz w:val="18"/>
          <w:szCs w:val="18"/>
          <w:u w:val="single"/>
        </w:rPr>
        <w:t>6</w:t>
      </w:r>
      <w:r w:rsidR="00C51678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</w:t>
      </w:r>
      <w:r w:rsidR="00FA05F4" w:rsidRPr="00C10DFA">
        <w:rPr>
          <w:rFonts w:ascii="Arial" w:eastAsia="Times New Roman" w:hAnsi="Arial" w:cs="Arial"/>
          <w:color w:val="333333"/>
          <w:sz w:val="18"/>
          <w:szCs w:val="18"/>
          <w:u w:val="single"/>
        </w:rPr>
        <w:t>YEARS</w:t>
      </w:r>
      <w:r w:rsidR="00FA05F4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</w:t>
      </w:r>
      <w:r w:rsidR="00FA05F4">
        <w:rPr>
          <w:rFonts w:ascii="Arial" w:eastAsia="Times New Roman" w:hAnsi="Arial" w:cs="Arial"/>
          <w:color w:val="333333"/>
          <w:sz w:val="18"/>
          <w:szCs w:val="18"/>
          <w:u w:val="single"/>
        </w:rPr>
        <w:tab/>
      </w:r>
      <w:r w:rsidR="00C10DFA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 xml:space="preserve">   </w:t>
      </w:r>
      <w:r w:rsidR="00FA05F4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 xml:space="preserve">  </w:t>
      </w:r>
      <w:r w:rsidR="002F27CD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ab/>
      </w:r>
      <w:r w:rsidRPr="00C10DFA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>DATE</w:t>
      </w:r>
      <w:r w:rsidRPr="00C10DFA">
        <w:rPr>
          <w:rFonts w:ascii="Arial" w:eastAsia="Times New Roman" w:hAnsi="Arial" w:cs="Arial"/>
          <w:color w:val="333333"/>
          <w:sz w:val="18"/>
          <w:szCs w:val="18"/>
          <w:u w:val="single"/>
        </w:rPr>
        <w:t>:</w:t>
      </w:r>
      <w:r w:rsidR="008A061A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</w:t>
      </w:r>
      <w:r w:rsidR="00423583">
        <w:rPr>
          <w:rFonts w:ascii="Arial" w:eastAsia="Times New Roman" w:hAnsi="Arial" w:cs="Arial"/>
          <w:color w:val="333333"/>
          <w:sz w:val="18"/>
          <w:szCs w:val="18"/>
          <w:u w:val="single"/>
        </w:rPr>
        <w:t>12</w:t>
      </w:r>
      <w:r w:rsidRPr="00C10DFA">
        <w:rPr>
          <w:rFonts w:ascii="Arial" w:eastAsia="Times New Roman" w:hAnsi="Arial" w:cs="Arial"/>
          <w:color w:val="333333"/>
          <w:sz w:val="18"/>
          <w:szCs w:val="18"/>
          <w:u w:val="single"/>
        </w:rPr>
        <w:t>/</w:t>
      </w:r>
      <w:r w:rsidR="00E07CE2">
        <w:rPr>
          <w:rFonts w:ascii="Arial" w:eastAsia="Times New Roman" w:hAnsi="Arial" w:cs="Arial"/>
          <w:color w:val="333333"/>
          <w:sz w:val="18"/>
          <w:szCs w:val="18"/>
          <w:u w:val="single"/>
        </w:rPr>
        <w:t>1</w:t>
      </w:r>
      <w:r w:rsidR="00845050">
        <w:rPr>
          <w:rFonts w:ascii="Arial" w:eastAsia="Times New Roman" w:hAnsi="Arial" w:cs="Arial"/>
          <w:color w:val="333333"/>
          <w:sz w:val="18"/>
          <w:szCs w:val="18"/>
          <w:u w:val="single"/>
        </w:rPr>
        <w:t>2</w:t>
      </w:r>
      <w:r w:rsidRPr="00C10DFA">
        <w:rPr>
          <w:rFonts w:ascii="Arial" w:eastAsia="Times New Roman" w:hAnsi="Arial" w:cs="Arial"/>
          <w:color w:val="333333"/>
          <w:sz w:val="18"/>
          <w:szCs w:val="18"/>
          <w:u w:val="single"/>
        </w:rPr>
        <w:t>/2024</w:t>
      </w:r>
      <w:r w:rsidR="00C10DFA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</w:t>
      </w:r>
      <w:r w:rsidR="001112F2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   </w:t>
      </w:r>
      <w:r w:rsidR="00FA05F4">
        <w:rPr>
          <w:rFonts w:ascii="Arial" w:eastAsia="Times New Roman" w:hAnsi="Arial" w:cs="Arial"/>
          <w:color w:val="333333"/>
          <w:sz w:val="18"/>
          <w:szCs w:val="18"/>
          <w:u w:val="single"/>
        </w:rPr>
        <w:t xml:space="preserve">            </w:t>
      </w:r>
      <w:r w:rsidRPr="00C10DFA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 xml:space="preserve">SEX: </w:t>
      </w:r>
      <w:r w:rsidR="00845050">
        <w:rPr>
          <w:rFonts w:ascii="Arial" w:eastAsia="Times New Roman" w:hAnsi="Arial" w:cs="Arial"/>
          <w:b/>
          <w:bCs/>
          <w:color w:val="333333"/>
          <w:sz w:val="18"/>
          <w:szCs w:val="18"/>
          <w:u w:val="single"/>
        </w:rPr>
        <w:t>FE</w:t>
      </w:r>
      <w:r w:rsidRPr="00C10DFA">
        <w:rPr>
          <w:rFonts w:ascii="Arial" w:eastAsia="Times New Roman" w:hAnsi="Arial" w:cs="Arial"/>
          <w:color w:val="333333"/>
          <w:sz w:val="18"/>
          <w:szCs w:val="18"/>
          <w:u w:val="single"/>
        </w:rPr>
        <w:t>MALE</w:t>
      </w:r>
    </w:p>
    <w:p w14:paraId="4E05C057" w14:textId="77777777" w:rsidR="00481867" w:rsidRDefault="00481867" w:rsidP="009E10AA">
      <w:pPr>
        <w:spacing w:after="150" w:line="240" w:lineRule="auto"/>
        <w:ind w:left="1440" w:firstLine="720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</w:pPr>
    </w:p>
    <w:p w14:paraId="1B98E92A" w14:textId="4FF7C7E0" w:rsidR="00D33B71" w:rsidRDefault="00613E53" w:rsidP="009E10AA">
      <w:pPr>
        <w:spacing w:after="150" w:line="240" w:lineRule="auto"/>
        <w:ind w:left="1440" w:firstLine="720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 xml:space="preserve">TEST </w:t>
      </w:r>
      <w:proofErr w:type="gramStart"/>
      <w:r w:rsidR="00845050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-</w:t>
      </w:r>
      <w:r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 xml:space="preserve">  </w:t>
      </w:r>
      <w:r w:rsidR="00D33B71" w:rsidRPr="00A57B26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URINE</w:t>
      </w:r>
      <w:proofErr w:type="gramEnd"/>
      <w:r w:rsidR="00D33B71" w:rsidRPr="00A57B26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 xml:space="preserve"> ROUTINE EXAMINATION</w:t>
      </w:r>
    </w:p>
    <w:p w14:paraId="10CA6910" w14:textId="77777777" w:rsidR="009E10AA" w:rsidRDefault="009E10AA" w:rsidP="008B63A3">
      <w:pPr>
        <w:spacing w:after="150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</w:pPr>
    </w:p>
    <w:p w14:paraId="292EB99D" w14:textId="0995EF77" w:rsidR="00A57B26" w:rsidRPr="00E64EE4" w:rsidRDefault="00A57B26" w:rsidP="008B63A3">
      <w:pPr>
        <w:spacing w:after="150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r w:rsidRPr="00E64EE4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M</w:t>
      </w:r>
      <w:r w:rsidR="00A50117" w:rsidRPr="00E64EE4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A</w:t>
      </w:r>
      <w:r w:rsidRPr="00E64EE4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CROSCOPY</w:t>
      </w:r>
      <w:r w:rsidR="00175B01" w:rsidRPr="00E64EE4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 xml:space="preserve"> </w:t>
      </w:r>
      <w:r w:rsidR="00175B01" w:rsidRPr="00E64EE4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                                                                       </w:t>
      </w:r>
      <w:r w:rsidR="007A5934" w:rsidRPr="00AB0A8C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MICROSCOPY</w:t>
      </w:r>
      <w:r w:rsidR="00C367FF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-</w:t>
      </w:r>
      <w:r w:rsidR="0075396D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HPF</w:t>
      </w:r>
    </w:p>
    <w:p w14:paraId="0C976D1F" w14:textId="566F2713" w:rsidR="002D13F6" w:rsidRPr="00A57B26" w:rsidRDefault="00E64EE4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 xml:space="preserve"> </w:t>
      </w:r>
    </w:p>
    <w:p w14:paraId="433F5005" w14:textId="4FCF1B7D" w:rsidR="007A5934" w:rsidRPr="007A5934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COLOUR 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                       </w:t>
      </w:r>
      <w:r w:rsidR="00F83A96">
        <w:rPr>
          <w:rFonts w:ascii="Arial" w:eastAsia="Times New Roman" w:hAnsi="Arial" w:cs="Arial"/>
          <w:color w:val="333333"/>
          <w:sz w:val="20"/>
          <w:szCs w:val="20"/>
        </w:rPr>
        <w:t>STRAW</w:t>
      </w:r>
      <w:r w:rsidR="005052D6" w:rsidRPr="00A57B26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                          </w:t>
      </w:r>
      <w:r w:rsidR="00C10DFA">
        <w:rPr>
          <w:rFonts w:ascii="Arial" w:eastAsia="Times New Roman" w:hAnsi="Arial" w:cs="Arial"/>
          <w:color w:val="333333"/>
          <w:sz w:val="20"/>
          <w:szCs w:val="20"/>
        </w:rPr>
        <w:t xml:space="preserve">    </w:t>
      </w:r>
      <w:r w:rsidR="007A5934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P.C       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</w:t>
      </w:r>
      <w:r w:rsidR="006E03BD">
        <w:rPr>
          <w:rFonts w:ascii="Arial" w:eastAsia="Times New Roman" w:hAnsi="Arial" w:cs="Arial"/>
          <w:color w:val="333333"/>
          <w:sz w:val="20"/>
          <w:szCs w:val="20"/>
        </w:rPr>
        <w:tab/>
        <w:t>2</w:t>
      </w:r>
      <w:r w:rsidR="00845050">
        <w:rPr>
          <w:rFonts w:ascii="Arial" w:eastAsia="Times New Roman" w:hAnsi="Arial" w:cs="Arial"/>
          <w:color w:val="333333"/>
          <w:sz w:val="20"/>
          <w:szCs w:val="20"/>
        </w:rPr>
        <w:t>5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>/1</w:t>
      </w:r>
    </w:p>
    <w:p w14:paraId="2B4F9885" w14:textId="575E6F1D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APPEARANCE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>               </w:t>
      </w:r>
      <w:r w:rsidR="00641FFF"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845050">
        <w:rPr>
          <w:rFonts w:ascii="Arial" w:eastAsia="Times New Roman" w:hAnsi="Arial" w:cs="Arial"/>
          <w:color w:val="333333"/>
          <w:sz w:val="20"/>
          <w:szCs w:val="20"/>
        </w:rPr>
        <w:t>HAZY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     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  </w:t>
      </w:r>
      <w:r w:rsidR="00C10DFA">
        <w:rPr>
          <w:rFonts w:ascii="Arial" w:eastAsia="Times New Roman" w:hAnsi="Arial" w:cs="Arial"/>
          <w:color w:val="333333"/>
          <w:sz w:val="20"/>
          <w:szCs w:val="20"/>
        </w:rPr>
        <w:t xml:space="preserve">    </w:t>
      </w:r>
      <w:r w:rsidR="007A5934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E.C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      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</w:t>
      </w:r>
      <w:r w:rsidR="009E3AD4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485562">
        <w:rPr>
          <w:rFonts w:ascii="Arial" w:eastAsia="Times New Roman" w:hAnsi="Arial" w:cs="Arial"/>
          <w:color w:val="333333"/>
          <w:sz w:val="20"/>
          <w:szCs w:val="20"/>
        </w:rPr>
        <w:t>2</w:t>
      </w:r>
      <w:r w:rsidR="00845050">
        <w:rPr>
          <w:rFonts w:ascii="Arial" w:eastAsia="Times New Roman" w:hAnsi="Arial" w:cs="Arial"/>
          <w:color w:val="333333"/>
          <w:sz w:val="20"/>
          <w:szCs w:val="20"/>
        </w:rPr>
        <w:t>2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>/1</w:t>
      </w:r>
    </w:p>
    <w:p w14:paraId="279AE76E" w14:textId="390E989C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pH 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                                 </w:t>
      </w:r>
      <w:r w:rsidR="00474562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423583">
        <w:rPr>
          <w:rFonts w:ascii="Arial" w:eastAsia="Times New Roman" w:hAnsi="Arial" w:cs="Arial"/>
          <w:color w:val="333333"/>
          <w:sz w:val="20"/>
          <w:szCs w:val="20"/>
        </w:rPr>
        <w:t>6</w:t>
      </w:r>
      <w:r w:rsidR="00D47E56">
        <w:rPr>
          <w:rFonts w:ascii="Arial" w:eastAsia="Times New Roman" w:hAnsi="Arial" w:cs="Arial"/>
          <w:color w:val="333333"/>
          <w:sz w:val="20"/>
          <w:szCs w:val="20"/>
        </w:rPr>
        <w:t>.0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                                               </w:t>
      </w:r>
      <w:r w:rsidR="00C10DFA">
        <w:rPr>
          <w:rFonts w:ascii="Arial" w:eastAsia="Times New Roman" w:hAnsi="Arial" w:cs="Arial"/>
          <w:color w:val="333333"/>
          <w:sz w:val="20"/>
          <w:szCs w:val="20"/>
        </w:rPr>
        <w:t xml:space="preserve">   </w:t>
      </w:r>
      <w:r w:rsidR="008B63A3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7A5934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RBC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        </w:t>
      </w:r>
      <w:r w:rsidR="00AC6BE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   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 xml:space="preserve">     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</w:t>
      </w:r>
      <w:r w:rsidR="009E3AD4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6E03BD">
        <w:rPr>
          <w:rFonts w:ascii="Arial" w:eastAsia="Times New Roman" w:hAnsi="Arial" w:cs="Arial"/>
          <w:color w:val="333333"/>
          <w:sz w:val="20"/>
          <w:szCs w:val="20"/>
        </w:rPr>
        <w:t>0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>/1</w:t>
      </w:r>
    </w:p>
    <w:p w14:paraId="7CAD3AE1" w14:textId="6FBBB10B" w:rsidR="00D33B71" w:rsidRPr="00BF09FA" w:rsidRDefault="008E01CB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S. GRAVITY</w:t>
      </w:r>
      <w:r w:rsidR="00D33B71" w:rsidRPr="00BF09FA">
        <w:rPr>
          <w:rFonts w:ascii="Arial" w:eastAsia="Times New Roman" w:hAnsi="Arial" w:cs="Arial"/>
          <w:color w:val="333333"/>
          <w:sz w:val="20"/>
          <w:szCs w:val="20"/>
        </w:rPr>
        <w:t>                    1.</w:t>
      </w:r>
      <w:r w:rsidR="00813C04">
        <w:rPr>
          <w:rFonts w:ascii="Arial" w:eastAsia="Times New Roman" w:hAnsi="Arial" w:cs="Arial"/>
          <w:color w:val="333333"/>
          <w:sz w:val="20"/>
          <w:szCs w:val="20"/>
        </w:rPr>
        <w:t>0</w:t>
      </w:r>
      <w:r w:rsidR="00845050">
        <w:rPr>
          <w:rFonts w:ascii="Arial" w:eastAsia="Times New Roman" w:hAnsi="Arial" w:cs="Arial"/>
          <w:color w:val="333333"/>
          <w:sz w:val="20"/>
          <w:szCs w:val="20"/>
        </w:rPr>
        <w:t>1</w:t>
      </w:r>
      <w:r w:rsidR="00423583">
        <w:rPr>
          <w:rFonts w:ascii="Arial" w:eastAsia="Times New Roman" w:hAnsi="Arial" w:cs="Arial"/>
          <w:color w:val="333333"/>
          <w:sz w:val="20"/>
          <w:szCs w:val="20"/>
        </w:rPr>
        <w:t>0</w:t>
      </w:r>
      <w:r w:rsidR="00D33B71" w:rsidRPr="00BF09FA">
        <w:rPr>
          <w:rFonts w:ascii="Arial" w:eastAsia="Times New Roman" w:hAnsi="Arial" w:cs="Arial"/>
          <w:color w:val="333333"/>
          <w:sz w:val="20"/>
          <w:szCs w:val="20"/>
        </w:rPr>
        <w:t xml:space="preserve">                                            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C10DFA">
        <w:rPr>
          <w:rFonts w:ascii="Arial" w:eastAsia="Times New Roman" w:hAnsi="Arial" w:cs="Arial"/>
          <w:color w:val="333333"/>
          <w:sz w:val="20"/>
          <w:szCs w:val="20"/>
        </w:rPr>
        <w:t xml:space="preserve">  </w:t>
      </w:r>
      <w:r w:rsidR="008B63A3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7A5934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BACTERIA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      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 xml:space="preserve">     </w:t>
      </w:r>
      <w:r w:rsidR="007A5934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257081">
        <w:rPr>
          <w:rFonts w:ascii="Arial" w:eastAsia="Times New Roman" w:hAnsi="Arial" w:cs="Arial"/>
          <w:color w:val="333333"/>
          <w:sz w:val="20"/>
          <w:szCs w:val="20"/>
        </w:rPr>
        <w:t xml:space="preserve">            </w:t>
      </w:r>
      <w:r w:rsidR="00845050">
        <w:rPr>
          <w:rFonts w:ascii="Arial" w:eastAsia="Times New Roman" w:hAnsi="Arial" w:cs="Arial"/>
          <w:color w:val="333333"/>
          <w:sz w:val="20"/>
          <w:szCs w:val="20"/>
        </w:rPr>
        <w:t>PRESENT (++++)</w:t>
      </w:r>
    </w:p>
    <w:p w14:paraId="1CB8B45D" w14:textId="78D7A868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KETONE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                        </w:t>
      </w:r>
      <w:r w:rsidR="00510647">
        <w:rPr>
          <w:rFonts w:ascii="Arial" w:eastAsia="Times New Roman" w:hAnsi="Arial" w:cs="Arial"/>
          <w:color w:val="333333"/>
          <w:sz w:val="20"/>
          <w:szCs w:val="20"/>
        </w:rPr>
        <w:t>NEGATIVE</w:t>
      </w:r>
      <w:r w:rsidRPr="007B6372">
        <w:rPr>
          <w:rFonts w:ascii="Arial" w:eastAsia="Times New Roman" w:hAnsi="Arial" w:cs="Arial"/>
          <w:color w:val="333333"/>
          <w:sz w:val="20"/>
          <w:szCs w:val="20"/>
        </w:rPr>
        <w:t xml:space="preserve">  </w:t>
      </w:r>
      <w:r w:rsidR="009D6568">
        <w:rPr>
          <w:rFonts w:ascii="Arial" w:eastAsia="Times New Roman" w:hAnsi="Arial" w:cs="Arial"/>
          <w:color w:val="333333"/>
          <w:sz w:val="20"/>
          <w:szCs w:val="20"/>
        </w:rPr>
        <w:t xml:space="preserve">    </w:t>
      </w:r>
      <w:r w:rsidRPr="007B6372">
        <w:rPr>
          <w:rFonts w:ascii="Arial" w:eastAsia="Times New Roman" w:hAnsi="Arial" w:cs="Arial"/>
          <w:color w:val="333333"/>
          <w:sz w:val="20"/>
          <w:szCs w:val="20"/>
        </w:rPr>
        <w:t>                               </w:t>
      </w:r>
      <w:r w:rsidR="008B63A3">
        <w:rPr>
          <w:rFonts w:ascii="Arial" w:eastAsia="Times New Roman" w:hAnsi="Arial" w:cs="Arial"/>
          <w:color w:val="333333"/>
          <w:sz w:val="20"/>
          <w:szCs w:val="20"/>
        </w:rPr>
        <w:t xml:space="preserve">   </w:t>
      </w:r>
      <w:proofErr w:type="gramStart"/>
      <w:r w:rsidR="00AB0A8C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T.V</w:t>
      </w:r>
      <w:proofErr w:type="gramEnd"/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</w:t>
      </w:r>
      <w:r w:rsidR="009E3AD4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>NOT SEEN</w:t>
      </w:r>
    </w:p>
    <w:p w14:paraId="74EC198A" w14:textId="67056FA6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PROTE</w:t>
      </w:r>
      <w:r w:rsidR="007C3683"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I</w:t>
      </w: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N 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                     </w:t>
      </w:r>
      <w:r w:rsidR="00446602">
        <w:rPr>
          <w:rFonts w:ascii="Arial" w:eastAsia="Times New Roman" w:hAnsi="Arial" w:cs="Arial"/>
          <w:color w:val="333333"/>
          <w:sz w:val="20"/>
          <w:szCs w:val="20"/>
        </w:rPr>
        <w:t>NEGATIVE</w:t>
      </w:r>
      <w:r w:rsidR="002505D1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C6782"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  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>          </w:t>
      </w:r>
      <w:r w:rsidR="008E01CB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  </w:t>
      </w:r>
      <w:r w:rsidR="00257081">
        <w:rPr>
          <w:rFonts w:ascii="Arial" w:eastAsia="Times New Roman" w:hAnsi="Arial" w:cs="Arial"/>
          <w:color w:val="333333"/>
          <w:sz w:val="20"/>
          <w:szCs w:val="20"/>
        </w:rPr>
        <w:t xml:space="preserve">  </w:t>
      </w:r>
      <w:r w:rsidR="008E01CB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AB0A8C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S.H</w:t>
      </w:r>
      <w:r w:rsidR="00446602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</w:t>
      </w:r>
      <w:r w:rsidR="009E3AD4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446602">
        <w:rPr>
          <w:rFonts w:ascii="Arial" w:eastAsia="Times New Roman" w:hAnsi="Arial" w:cs="Arial"/>
          <w:color w:val="333333"/>
          <w:sz w:val="20"/>
          <w:szCs w:val="20"/>
        </w:rPr>
        <w:t xml:space="preserve">            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>NOT SEEN</w:t>
      </w:r>
    </w:p>
    <w:p w14:paraId="209CC775" w14:textId="380C5B6E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NITRITE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                         NEGATIVE                                    </w:t>
      </w:r>
      <w:r w:rsidR="000049A7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C10DFA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8B63A3">
        <w:rPr>
          <w:rFonts w:ascii="Arial" w:eastAsia="Times New Roman" w:hAnsi="Arial" w:cs="Arial"/>
          <w:color w:val="333333"/>
          <w:sz w:val="20"/>
          <w:szCs w:val="20"/>
        </w:rPr>
        <w:t xml:space="preserve">  </w:t>
      </w:r>
      <w:r w:rsidR="00AB0A8C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YEAST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</w:t>
      </w:r>
      <w:r w:rsidR="009E3AD4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AB0A8C">
        <w:rPr>
          <w:rFonts w:ascii="Arial" w:eastAsia="Times New Roman" w:hAnsi="Arial" w:cs="Arial"/>
          <w:color w:val="333333"/>
          <w:sz w:val="20"/>
          <w:szCs w:val="20"/>
        </w:rPr>
        <w:t>NOT SEEN</w:t>
      </w:r>
    </w:p>
    <w:p w14:paraId="399CA4F4" w14:textId="57FA12AD" w:rsidR="00D33B71" w:rsidRPr="00481867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BLOOD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                          </w:t>
      </w:r>
      <w:r w:rsidR="006E03BD">
        <w:rPr>
          <w:rFonts w:ascii="Arial" w:eastAsia="Times New Roman" w:hAnsi="Arial" w:cs="Arial"/>
          <w:color w:val="333333"/>
          <w:sz w:val="20"/>
          <w:szCs w:val="20"/>
        </w:rPr>
        <w:t>NEGATIVE</w:t>
      </w:r>
      <w:r w:rsidR="00474562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474562">
        <w:rPr>
          <w:rFonts w:ascii="Arial" w:eastAsia="Times New Roman" w:hAnsi="Arial" w:cs="Arial"/>
          <w:color w:val="333333"/>
          <w:sz w:val="20"/>
          <w:szCs w:val="20"/>
        </w:rPr>
        <w:tab/>
      </w:r>
      <w:r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               </w:t>
      </w:r>
      <w:r w:rsidR="001C6838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  <w:r w:rsidR="008B63A3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 </w:t>
      </w:r>
      <w:r w:rsidR="00AB0A8C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CAST</w:t>
      </w:r>
      <w:r w:rsidR="00481867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</w:r>
      <w:r w:rsidR="00481867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</w:r>
      <w:r w:rsidR="00481867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</w:r>
      <w:r w:rsidR="00481867">
        <w:rPr>
          <w:rFonts w:ascii="Arial" w:eastAsia="Times New Roman" w:hAnsi="Arial" w:cs="Arial"/>
          <w:color w:val="333333"/>
          <w:sz w:val="20"/>
          <w:szCs w:val="20"/>
        </w:rPr>
        <w:t>NOT SEEN</w:t>
      </w:r>
    </w:p>
    <w:p w14:paraId="4970E920" w14:textId="4252BBD2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GLUCOSE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>                     </w:t>
      </w:r>
      <w:r w:rsidR="00967DB5">
        <w:rPr>
          <w:rFonts w:ascii="Arial" w:eastAsia="Times New Roman" w:hAnsi="Arial" w:cs="Arial"/>
          <w:color w:val="333333"/>
          <w:sz w:val="20"/>
          <w:szCs w:val="20"/>
        </w:rPr>
        <w:t>NEGATIVE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                                    </w:t>
      </w:r>
      <w:r w:rsidR="008B63A3">
        <w:rPr>
          <w:rFonts w:ascii="Arial" w:eastAsia="Times New Roman" w:hAnsi="Arial" w:cs="Arial"/>
          <w:color w:val="333333"/>
          <w:sz w:val="20"/>
          <w:szCs w:val="20"/>
        </w:rPr>
        <w:t xml:space="preserve">  </w:t>
      </w:r>
      <w:r w:rsidR="0072256B"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proofErr w:type="gramStart"/>
      <w:r w:rsidR="00AB0A8C" w:rsidRPr="007B6372">
        <w:rPr>
          <w:rFonts w:ascii="Arial" w:eastAsia="Times New Roman" w:hAnsi="Arial" w:cs="Arial"/>
          <w:b/>
          <w:bCs/>
          <w:color w:val="333333"/>
          <w:sz w:val="20"/>
          <w:szCs w:val="20"/>
        </w:rPr>
        <w:t>CRYSTALS</w:t>
      </w:r>
      <w:r w:rsidR="00481867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 </w:t>
      </w:r>
      <w:r w:rsidR="003629AB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</w:r>
      <w:proofErr w:type="gramEnd"/>
      <w:r w:rsidR="003629AB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</w:r>
      <w:r w:rsidR="003629AB" w:rsidRPr="003629AB">
        <w:rPr>
          <w:rFonts w:ascii="Arial" w:eastAsia="Times New Roman" w:hAnsi="Arial" w:cs="Arial"/>
          <w:color w:val="333333"/>
          <w:sz w:val="20"/>
          <w:szCs w:val="20"/>
        </w:rPr>
        <w:t>NOT SEEN</w:t>
      </w:r>
    </w:p>
    <w:p w14:paraId="0BAC4B38" w14:textId="68E29250" w:rsidR="00D33B71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BF09FA">
        <w:rPr>
          <w:rFonts w:ascii="Arial" w:eastAsia="Times New Roman" w:hAnsi="Arial" w:cs="Arial"/>
          <w:b/>
          <w:bCs/>
          <w:color w:val="333333"/>
          <w:sz w:val="20"/>
          <w:szCs w:val="20"/>
        </w:rPr>
        <w:t>BILIRUBI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N                    </w:t>
      </w:r>
      <w:r w:rsidR="00257081">
        <w:rPr>
          <w:rFonts w:ascii="Arial" w:eastAsia="Times New Roman" w:hAnsi="Arial" w:cs="Arial"/>
          <w:color w:val="333333"/>
          <w:sz w:val="20"/>
          <w:szCs w:val="20"/>
        </w:rPr>
        <w:t>NEGATIVE</w:t>
      </w:r>
      <w:r w:rsidR="00476814"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07488E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   </w:t>
      </w:r>
      <w:r w:rsidR="008E01CB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  </w:t>
      </w:r>
      <w:r w:rsidR="008E01CB" w:rsidRPr="005E7D6B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  <w:r w:rsidR="00457171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  <w:t xml:space="preserve">   </w:t>
      </w:r>
      <w:r w:rsidR="008B63A3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  <w:r w:rsidR="00257081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  <w:r w:rsidR="008B63A3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  <w:proofErr w:type="gramStart"/>
      <w:r w:rsidR="00AB0A8C">
        <w:rPr>
          <w:rFonts w:ascii="Arial" w:eastAsia="Times New Roman" w:hAnsi="Arial" w:cs="Arial"/>
          <w:b/>
          <w:bCs/>
          <w:color w:val="333333"/>
          <w:sz w:val="20"/>
          <w:szCs w:val="20"/>
        </w:rPr>
        <w:t>OTHERS</w:t>
      </w:r>
      <w:r w:rsidR="009E3AD4">
        <w:rPr>
          <w:rFonts w:ascii="Arial" w:eastAsia="Times New Roman" w:hAnsi="Arial" w:cs="Arial"/>
          <w:b/>
          <w:bCs/>
          <w:color w:val="333333"/>
          <w:sz w:val="20"/>
          <w:szCs w:val="20"/>
        </w:rPr>
        <w:t>(</w:t>
      </w:r>
      <w:proofErr w:type="gramEnd"/>
      <w:r w:rsidR="009E3AD4">
        <w:rPr>
          <w:rFonts w:ascii="Arial" w:eastAsia="Times New Roman" w:hAnsi="Arial" w:cs="Arial"/>
          <w:b/>
          <w:bCs/>
          <w:color w:val="333333"/>
          <w:sz w:val="20"/>
          <w:szCs w:val="20"/>
        </w:rPr>
        <w:t>specify)</w:t>
      </w:r>
      <w:r w:rsidR="00AB0A8C">
        <w:rPr>
          <w:rFonts w:ascii="Arial" w:eastAsia="Times New Roman" w:hAnsi="Arial" w:cs="Arial"/>
          <w:b/>
          <w:bCs/>
          <w:color w:val="333333"/>
          <w:sz w:val="20"/>
          <w:szCs w:val="20"/>
        </w:rPr>
        <w:tab/>
      </w:r>
      <w:r w:rsidR="00615380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            </w:t>
      </w:r>
      <w:r w:rsidR="00FF0400">
        <w:rPr>
          <w:rFonts w:ascii="Arial" w:eastAsia="Times New Roman" w:hAnsi="Arial" w:cs="Arial"/>
          <w:color w:val="333333"/>
          <w:sz w:val="20"/>
          <w:szCs w:val="20"/>
        </w:rPr>
        <w:t>NONE</w:t>
      </w:r>
    </w:p>
    <w:p w14:paraId="03223C71" w14:textId="0E83D694" w:rsidR="00F86D90" w:rsidRPr="00A57B26" w:rsidRDefault="00F86D90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F86D90">
        <w:rPr>
          <w:rFonts w:ascii="Arial" w:eastAsia="Times New Roman" w:hAnsi="Arial" w:cs="Arial"/>
          <w:b/>
          <w:bCs/>
          <w:color w:val="333333"/>
          <w:sz w:val="20"/>
          <w:szCs w:val="20"/>
        </w:rPr>
        <w:t>LEUKOCYTES</w:t>
      </w:r>
      <w:r w:rsidR="005306FD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446602">
        <w:rPr>
          <w:rFonts w:ascii="Arial" w:eastAsia="Times New Roman" w:hAnsi="Arial" w:cs="Arial"/>
          <w:color w:val="333333"/>
          <w:sz w:val="20"/>
          <w:szCs w:val="20"/>
        </w:rPr>
        <w:t xml:space="preserve">            </w:t>
      </w:r>
      <w:r w:rsidR="00845050">
        <w:rPr>
          <w:rFonts w:ascii="Arial" w:eastAsia="Times New Roman" w:hAnsi="Arial" w:cs="Arial"/>
          <w:color w:val="333333"/>
          <w:sz w:val="20"/>
          <w:szCs w:val="20"/>
        </w:rPr>
        <w:t>POSITIVE (+++)</w:t>
      </w:r>
    </w:p>
    <w:p w14:paraId="6BCE479B" w14:textId="529DB967" w:rsidR="00D33B71" w:rsidRPr="00A57B26" w:rsidRDefault="00D33B71" w:rsidP="008B63A3">
      <w:pPr>
        <w:spacing w:after="150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r w:rsidRPr="00F86D90">
        <w:rPr>
          <w:rFonts w:ascii="Arial" w:eastAsia="Times New Roman" w:hAnsi="Arial" w:cs="Arial"/>
          <w:b/>
          <w:bCs/>
          <w:color w:val="333333"/>
          <w:sz w:val="20"/>
          <w:szCs w:val="20"/>
        </w:rPr>
        <w:t>UROBILINOGEN   </w:t>
      </w:r>
      <w:r w:rsidRPr="00A57B26">
        <w:rPr>
          <w:rFonts w:ascii="Arial" w:eastAsia="Times New Roman" w:hAnsi="Arial" w:cs="Arial"/>
          <w:color w:val="333333"/>
          <w:sz w:val="20"/>
          <w:szCs w:val="20"/>
        </w:rPr>
        <w:t xml:space="preserve">       </w:t>
      </w:r>
      <w:r w:rsidR="00F83A96">
        <w:rPr>
          <w:rFonts w:ascii="Arial" w:eastAsia="Times New Roman" w:hAnsi="Arial" w:cs="Arial"/>
          <w:color w:val="333333"/>
          <w:sz w:val="20"/>
          <w:szCs w:val="20"/>
        </w:rPr>
        <w:t>NORMAL</w:t>
      </w:r>
      <w:r w:rsidR="008E01CB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476814" w:rsidRPr="00A57B26">
        <w:rPr>
          <w:rFonts w:ascii="Arial" w:eastAsia="Times New Roman" w:hAnsi="Arial" w:cs="Arial"/>
          <w:color w:val="333333"/>
          <w:sz w:val="20"/>
          <w:szCs w:val="20"/>
        </w:rPr>
        <w:tab/>
      </w:r>
      <w:r w:rsidR="00476814" w:rsidRPr="00A57B26">
        <w:rPr>
          <w:rFonts w:ascii="Arial" w:eastAsia="Times New Roman" w:hAnsi="Arial" w:cs="Arial"/>
          <w:color w:val="333333"/>
          <w:sz w:val="20"/>
          <w:szCs w:val="20"/>
        </w:rPr>
        <w:tab/>
        <w:t xml:space="preserve">     </w:t>
      </w:r>
    </w:p>
    <w:p w14:paraId="18F915B7" w14:textId="77777777" w:rsidR="008B63A3" w:rsidRDefault="008B63A3" w:rsidP="008B63A3">
      <w:pPr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</w:p>
    <w:p w14:paraId="1ADB4CE0" w14:textId="77777777" w:rsidR="008B63A3" w:rsidRDefault="008B63A3" w:rsidP="008B63A3">
      <w:pPr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</w:p>
    <w:p w14:paraId="09C0C3FC" w14:textId="77777777" w:rsidR="008B63A3" w:rsidRDefault="008B63A3" w:rsidP="008B63A3">
      <w:pPr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</w:p>
    <w:p w14:paraId="7EFE28F7" w14:textId="32AB82CD" w:rsidR="007E591E" w:rsidRPr="008B63A3" w:rsidRDefault="007E591E" w:rsidP="00E07CE2">
      <w:pPr>
        <w:pStyle w:val="ListParagraph"/>
        <w:tabs>
          <w:tab w:val="left" w:pos="3900"/>
        </w:tabs>
        <w:spacing w:line="360" w:lineRule="auto"/>
        <w:rPr>
          <w:rFonts w:ascii="Arial" w:hAnsi="Arial" w:cs="Arial"/>
          <w:sz w:val="20"/>
          <w:szCs w:val="20"/>
        </w:rPr>
      </w:pPr>
    </w:p>
    <w:sectPr w:rsidR="007E591E" w:rsidRPr="008B63A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6FFAF" w14:textId="77777777" w:rsidR="00037CAD" w:rsidRDefault="00037CAD" w:rsidP="00D25E8C">
      <w:pPr>
        <w:spacing w:after="0" w:line="240" w:lineRule="auto"/>
      </w:pPr>
      <w:r>
        <w:separator/>
      </w:r>
    </w:p>
  </w:endnote>
  <w:endnote w:type="continuationSeparator" w:id="0">
    <w:p w14:paraId="1B7A8259" w14:textId="77777777" w:rsidR="00037CAD" w:rsidRDefault="00037CAD" w:rsidP="00D2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7DEDD" w14:textId="77777777" w:rsidR="00037CAD" w:rsidRDefault="00037CAD" w:rsidP="00D25E8C">
      <w:pPr>
        <w:spacing w:after="0" w:line="240" w:lineRule="auto"/>
      </w:pPr>
      <w:r>
        <w:separator/>
      </w:r>
    </w:p>
  </w:footnote>
  <w:footnote w:type="continuationSeparator" w:id="0">
    <w:p w14:paraId="7535BAC2" w14:textId="77777777" w:rsidR="00037CAD" w:rsidRDefault="00037CAD" w:rsidP="00D2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E1179" w14:textId="77777777" w:rsidR="00247B8E" w:rsidRDefault="00000000">
    <w:pPr>
      <w:pStyle w:val="Header"/>
    </w:pPr>
    <w:sdt>
      <w:sdtPr>
        <w:id w:val="968752352"/>
        <w:temporary/>
        <w:showingPlcHdr/>
        <w15:appearance w15:val="hidden"/>
      </w:sdtPr>
      <w:sdtContent>
        <w:r w:rsidR="00247B8E">
          <w:t>[Type here]</w:t>
        </w:r>
      </w:sdtContent>
    </w:sdt>
  </w:p>
  <w:p w14:paraId="2A010069" w14:textId="77777777" w:rsidR="00D25E8C" w:rsidRDefault="005B473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898A4B" wp14:editId="0D8B3D5C">
              <wp:simplePos x="0" y="0"/>
              <wp:positionH relativeFrom="column">
                <wp:posOffset>207645</wp:posOffset>
              </wp:positionH>
              <wp:positionV relativeFrom="paragraph">
                <wp:posOffset>-608965</wp:posOffset>
              </wp:positionV>
              <wp:extent cx="5353050" cy="1295400"/>
              <wp:effectExtent l="0" t="0" r="19050" b="1905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3050" cy="1295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F9E6497" w14:textId="77777777" w:rsidR="002574BF" w:rsidRPr="005B4734" w:rsidRDefault="002574BF" w:rsidP="002574BF">
                          <w:pPr>
                            <w:shd w:val="clear" w:color="auto" w:fill="FFFFFF" w:themeFill="background1"/>
                            <w:spacing w:after="10" w:line="240" w:lineRule="auto"/>
                            <w:jc w:val="center"/>
                            <w:rPr>
                              <w:b/>
                              <w:color w:val="0070C0"/>
                              <w:sz w:val="52"/>
                              <w:szCs w:val="40"/>
                            </w:rPr>
                          </w:pPr>
                          <w:r w:rsidRPr="005B4734">
                            <w:rPr>
                              <w:b/>
                              <w:color w:val="0070C0"/>
                              <w:sz w:val="52"/>
                              <w:szCs w:val="40"/>
                              <w14:textOutline w14:w="12700" w14:cap="flat" w14:cmpd="sng" w14:algn="ctr">
                                <w14:solidFill>
                                  <w14:schemeClr w14:val="accent4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ST. BERNARD MEDICAL CENTRE</w:t>
                          </w:r>
                        </w:p>
                        <w:p w14:paraId="6A85B7B0" w14:textId="77777777" w:rsidR="002574BF" w:rsidRPr="005B4734" w:rsidRDefault="002574BF" w:rsidP="00215F3F">
                          <w:pPr>
                            <w:shd w:val="clear" w:color="auto" w:fill="FFFFFF" w:themeFill="background1"/>
                            <w:spacing w:after="10" w:line="240" w:lineRule="auto"/>
                            <w:rPr>
                              <w:b/>
                              <w:color w:val="0070C0"/>
                              <w:sz w:val="20"/>
                              <w:szCs w:val="20"/>
                            </w:rPr>
                          </w:pPr>
                        </w:p>
                        <w:p w14:paraId="26E4DC0A" w14:textId="77777777" w:rsidR="00FE3C26" w:rsidRPr="005B4734" w:rsidRDefault="00247B8E" w:rsidP="00215F3F">
                          <w:pPr>
                            <w:shd w:val="clear" w:color="auto" w:fill="FFFFFF" w:themeFill="background1"/>
                            <w:spacing w:after="10" w:line="240" w:lineRule="auto"/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P.O.</w:t>
                          </w:r>
                          <w:r w:rsidR="00DC1120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BOX CO </w:t>
                          </w:r>
                          <w:r w:rsidR="00DC1120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2798, TEMA</w:t>
                          </w: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.</w:t>
                          </w:r>
                          <w:r w:rsidR="00BA2158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34DA4433" w14:textId="77777777" w:rsidR="00FE3C26" w:rsidRPr="005B4734" w:rsidRDefault="00FE3C26" w:rsidP="00215F3F">
                          <w:pPr>
                            <w:shd w:val="clear" w:color="auto" w:fill="FFFFFF" w:themeFill="background1"/>
                            <w:spacing w:after="10" w:line="240" w:lineRule="auto"/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MOB</w:t>
                          </w:r>
                          <w:r w:rsidR="00247B8E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: (233) 244-380-4780</w:t>
                          </w: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 </w:t>
                          </w:r>
                          <w:r w:rsidR="00247B8E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/</w:t>
                          </w: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 </w:t>
                          </w:r>
                          <w:r w:rsidR="00247B8E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279-</w:t>
                          </w:r>
                          <w:r w:rsidR="00DC1120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210-483 </w:t>
                          </w:r>
                        </w:p>
                        <w:p w14:paraId="347726D4" w14:textId="77777777" w:rsidR="00DC1120" w:rsidRPr="005B4734" w:rsidRDefault="00FE3C26" w:rsidP="00215F3F">
                          <w:pPr>
                            <w:shd w:val="clear" w:color="auto" w:fill="FFFFFF" w:themeFill="background1"/>
                            <w:spacing w:after="10" w:line="240" w:lineRule="auto"/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TEL: (233) </w:t>
                          </w:r>
                          <w:r w:rsidR="00DC1120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030-331-1700/030-331-1701</w:t>
                          </w:r>
                        </w:p>
                        <w:p w14:paraId="5A1965BC" w14:textId="77777777" w:rsidR="00DC1120" w:rsidRPr="005B4734" w:rsidRDefault="00DC1120" w:rsidP="002574BF">
                          <w:pPr>
                            <w:shd w:val="clear" w:color="auto" w:fill="FFFFFF" w:themeFill="background1"/>
                            <w:spacing w:after="16" w:line="192" w:lineRule="auto"/>
                            <w:rPr>
                              <w:b/>
                              <w:color w:val="0070C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898A4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16.35pt;margin-top:-47.95pt;width:421.5pt;height:10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" fillcolor="white [3201]" strokeweight=".5pt">
              <v:textbox>
                <w:txbxContent>
                  <w:p w14:paraId="2F9E6497" w14:textId="77777777" w:rsidR="002574BF" w:rsidRPr="005B4734" w:rsidRDefault="002574BF" w:rsidP="002574BF">
                    <w:pPr>
                      <w:shd w:val="clear" w:color="auto" w:fill="FFFFFF" w:themeFill="background1"/>
                      <w:spacing w:after="10" w:line="240" w:lineRule="auto"/>
                      <w:jc w:val="center"/>
                      <w:rPr>
                        <w:b/>
                        <w:color w:val="0070C0"/>
                        <w:sz w:val="52"/>
                        <w:szCs w:val="40"/>
                      </w:rPr>
                    </w:pPr>
                    <w:r w:rsidRPr="005B4734">
                      <w:rPr>
                        <w:b/>
                        <w:color w:val="0070C0"/>
                        <w:sz w:val="52"/>
                        <w:szCs w:val="40"/>
                        <w14:textOutline w14:w="12700" w14:cap="flat" w14:cmpd="sng" w14:algn="ctr">
                          <w14:solidFill>
                            <w14:schemeClr w14:val="accent4"/>
                          </w14:solidFill>
                          <w14:prstDash w14:val="solid"/>
                          <w14:round/>
                        </w14:textOutline>
                      </w:rPr>
                      <w:t>ST. BERNARD MEDICAL CENTRE</w:t>
                    </w:r>
                  </w:p>
                  <w:p w14:paraId="6A85B7B0" w14:textId="77777777" w:rsidR="002574BF" w:rsidRPr="005B4734" w:rsidRDefault="002574BF" w:rsidP="00215F3F">
                    <w:pPr>
                      <w:shd w:val="clear" w:color="auto" w:fill="FFFFFF" w:themeFill="background1"/>
                      <w:spacing w:after="10" w:line="240" w:lineRule="auto"/>
                      <w:rPr>
                        <w:b/>
                        <w:color w:val="0070C0"/>
                        <w:sz w:val="20"/>
                        <w:szCs w:val="20"/>
                      </w:rPr>
                    </w:pPr>
                  </w:p>
                  <w:p w14:paraId="26E4DC0A" w14:textId="77777777" w:rsidR="00FE3C26" w:rsidRPr="005B4734" w:rsidRDefault="00247B8E" w:rsidP="00215F3F">
                    <w:pPr>
                      <w:shd w:val="clear" w:color="auto" w:fill="FFFFFF" w:themeFill="background1"/>
                      <w:spacing w:after="10" w:line="240" w:lineRule="auto"/>
                      <w:rPr>
                        <w:b/>
                        <w:color w:val="0070C0"/>
                        <w:sz w:val="24"/>
                        <w:szCs w:val="24"/>
                      </w:rPr>
                    </w:pP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P.O.</w:t>
                    </w:r>
                    <w:r w:rsidR="00DC1120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 </w:t>
                    </w: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BOX CO </w:t>
                    </w:r>
                    <w:r w:rsidR="00DC1120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2798, TEMA</w:t>
                    </w: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.</w:t>
                    </w:r>
                    <w:r w:rsidR="00BA2158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 </w:t>
                    </w:r>
                  </w:p>
                  <w:p w14:paraId="34DA4433" w14:textId="77777777" w:rsidR="00FE3C26" w:rsidRPr="005B4734" w:rsidRDefault="00FE3C26" w:rsidP="00215F3F">
                    <w:pPr>
                      <w:shd w:val="clear" w:color="auto" w:fill="FFFFFF" w:themeFill="background1"/>
                      <w:spacing w:after="10" w:line="240" w:lineRule="auto"/>
                      <w:rPr>
                        <w:b/>
                        <w:color w:val="0070C0"/>
                        <w:sz w:val="24"/>
                        <w:szCs w:val="24"/>
                      </w:rPr>
                    </w:pP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MOB</w:t>
                    </w:r>
                    <w:r w:rsidR="00247B8E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: (233) 244-380-4780</w:t>
                    </w: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 </w:t>
                    </w:r>
                    <w:r w:rsidR="00247B8E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/</w:t>
                    </w: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 </w:t>
                    </w:r>
                    <w:r w:rsidR="00247B8E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279-</w:t>
                    </w:r>
                    <w:r w:rsidR="00DC1120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210-483 </w:t>
                    </w:r>
                  </w:p>
                  <w:p w14:paraId="347726D4" w14:textId="77777777" w:rsidR="00DC1120" w:rsidRPr="005B4734" w:rsidRDefault="00FE3C26" w:rsidP="00215F3F">
                    <w:pPr>
                      <w:shd w:val="clear" w:color="auto" w:fill="FFFFFF" w:themeFill="background1"/>
                      <w:spacing w:after="10" w:line="240" w:lineRule="auto"/>
                      <w:rPr>
                        <w:b/>
                        <w:color w:val="0070C0"/>
                        <w:sz w:val="24"/>
                        <w:szCs w:val="24"/>
                      </w:rPr>
                    </w:pP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TEL: (233) </w:t>
                    </w:r>
                    <w:r w:rsidR="00DC1120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030-331-1700/030-331-1701</w:t>
                    </w:r>
                  </w:p>
                  <w:p w14:paraId="5A1965BC" w14:textId="77777777" w:rsidR="00DC1120" w:rsidRPr="005B4734" w:rsidRDefault="00DC1120" w:rsidP="002574BF">
                    <w:pPr>
                      <w:shd w:val="clear" w:color="auto" w:fill="FFFFFF" w:themeFill="background1"/>
                      <w:spacing w:after="16" w:line="192" w:lineRule="auto"/>
                      <w:rPr>
                        <w:b/>
                        <w:color w:val="0070C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BDAB4B" wp14:editId="546130EA">
              <wp:simplePos x="0" y="0"/>
              <wp:positionH relativeFrom="column">
                <wp:posOffset>-904875</wp:posOffset>
              </wp:positionH>
              <wp:positionV relativeFrom="paragraph">
                <wp:posOffset>-609600</wp:posOffset>
              </wp:positionV>
              <wp:extent cx="7734300" cy="1419225"/>
              <wp:effectExtent l="0" t="0" r="19050" b="2857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4300" cy="141922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rgbClr val="FFFF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6C6835" w14:textId="77777777" w:rsidR="00247B8E" w:rsidRPr="00DC1120" w:rsidRDefault="00FE3C26" w:rsidP="00215F3F">
                          <w:pPr>
                            <w:ind w:firstLine="720"/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41AB4D9" wp14:editId="3F98D4E1">
                                <wp:extent cx="560705" cy="1247775"/>
                                <wp:effectExtent l="0" t="0" r="0" b="9525"/>
                                <wp:docPr id="22" name="Picture 2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 rot="10800000" flipV="1">
                                          <a:off x="0" y="0"/>
                                          <a:ext cx="567723" cy="12633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9D2B0A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  <w:t xml:space="preserve">   </w:t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9D2B0A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 w:rsidR="009D2B0A">
                            <w:rPr>
                              <w:noProof/>
                            </w:rPr>
                            <w:drawing>
                              <wp:inline distT="0" distB="0" distL="0" distR="0" wp14:anchorId="652B92E1" wp14:editId="53AEA518">
                                <wp:extent cx="560705" cy="1247775"/>
                                <wp:effectExtent l="0" t="0" r="0" b="9525"/>
                                <wp:docPr id="23" name="Picture 2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 rot="10800000" flipV="1">
                                          <a:off x="0" y="0"/>
                                          <a:ext cx="587807" cy="130808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8E6B09E" w14:textId="77777777" w:rsidR="00247B8E" w:rsidRPr="00247B8E" w:rsidRDefault="00247B8E" w:rsidP="00FE3C26">
                          <w:pPr>
                            <w:jc w:val="center"/>
                            <w:rPr>
                              <w:b/>
                              <w:color w:val="D1E7A8" w:themeColor="accent2" w:themeTint="66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BDAB4B" id="Rectangle 8" o:spid="_x0000_s1027" style="position:absolute;margin-left:-71.25pt;margin-top:-48pt;width:609pt;height:11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" fillcolor="#002060" strokecolor="yellow" strokeweight="1pt">
              <v:textbox>
                <w:txbxContent>
                  <w:p w14:paraId="6B6C6835" w14:textId="77777777" w:rsidR="00247B8E" w:rsidRPr="00DC1120" w:rsidRDefault="00FE3C26" w:rsidP="00215F3F">
                    <w:pPr>
                      <w:ind w:firstLine="720"/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41AB4D9" wp14:editId="3F98D4E1">
                          <wp:extent cx="560705" cy="1247775"/>
                          <wp:effectExtent l="0" t="0" r="0" b="9525"/>
                          <wp:docPr id="22" name="Picture 2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rot="10800000" flipV="1">
                                    <a:off x="0" y="0"/>
                                    <a:ext cx="567723" cy="126339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9D2B0A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  <w:t xml:space="preserve">   </w:t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9D2B0A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  <w:r w:rsidR="009D2B0A">
                      <w:rPr>
                        <w:noProof/>
                      </w:rPr>
                      <w:drawing>
                        <wp:inline distT="0" distB="0" distL="0" distR="0" wp14:anchorId="652B92E1" wp14:editId="53AEA518">
                          <wp:extent cx="560705" cy="1247775"/>
                          <wp:effectExtent l="0" t="0" r="0" b="9525"/>
                          <wp:docPr id="23" name="Picture 2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rot="10800000" flipV="1">
                                    <a:off x="0" y="0"/>
                                    <a:ext cx="587807" cy="13080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8E6B09E" w14:textId="77777777" w:rsidR="00247B8E" w:rsidRPr="00247B8E" w:rsidRDefault="00247B8E" w:rsidP="00FE3C26">
                    <w:pPr>
                      <w:jc w:val="center"/>
                      <w:rPr>
                        <w:b/>
                        <w:color w:val="D1E7A8" w:themeColor="accent2" w:themeTint="66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C0720"/>
    <w:multiLevelType w:val="hybridMultilevel"/>
    <w:tmpl w:val="F96A0E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04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3C"/>
    <w:rsid w:val="000049A7"/>
    <w:rsid w:val="00021759"/>
    <w:rsid w:val="00024FB9"/>
    <w:rsid w:val="00037381"/>
    <w:rsid w:val="00037CAD"/>
    <w:rsid w:val="0004374C"/>
    <w:rsid w:val="0007488E"/>
    <w:rsid w:val="00080547"/>
    <w:rsid w:val="00084E25"/>
    <w:rsid w:val="00086D5F"/>
    <w:rsid w:val="00093C03"/>
    <w:rsid w:val="00093CD4"/>
    <w:rsid w:val="00093EB7"/>
    <w:rsid w:val="0009796E"/>
    <w:rsid w:val="000B033A"/>
    <w:rsid w:val="000B6110"/>
    <w:rsid w:val="000E1673"/>
    <w:rsid w:val="000E3410"/>
    <w:rsid w:val="000E46EC"/>
    <w:rsid w:val="001112F2"/>
    <w:rsid w:val="0011495F"/>
    <w:rsid w:val="00120F29"/>
    <w:rsid w:val="001238B1"/>
    <w:rsid w:val="00126E0D"/>
    <w:rsid w:val="00131AF6"/>
    <w:rsid w:val="0013421D"/>
    <w:rsid w:val="00145CF1"/>
    <w:rsid w:val="00161869"/>
    <w:rsid w:val="00175164"/>
    <w:rsid w:val="00175B01"/>
    <w:rsid w:val="00181A04"/>
    <w:rsid w:val="0018690C"/>
    <w:rsid w:val="001A188C"/>
    <w:rsid w:val="001B1E02"/>
    <w:rsid w:val="001B536F"/>
    <w:rsid w:val="001C16A9"/>
    <w:rsid w:val="001C304D"/>
    <w:rsid w:val="001C6838"/>
    <w:rsid w:val="001C6D22"/>
    <w:rsid w:val="001C782C"/>
    <w:rsid w:val="001D46D7"/>
    <w:rsid w:val="001F05FB"/>
    <w:rsid w:val="0020085E"/>
    <w:rsid w:val="00203165"/>
    <w:rsid w:val="00215D39"/>
    <w:rsid w:val="00215F3F"/>
    <w:rsid w:val="00226717"/>
    <w:rsid w:val="00247B8E"/>
    <w:rsid w:val="002505D1"/>
    <w:rsid w:val="00257081"/>
    <w:rsid w:val="002574BF"/>
    <w:rsid w:val="00264F6C"/>
    <w:rsid w:val="0027314E"/>
    <w:rsid w:val="00292B52"/>
    <w:rsid w:val="00297141"/>
    <w:rsid w:val="002B3D6F"/>
    <w:rsid w:val="002B65DD"/>
    <w:rsid w:val="002D13F6"/>
    <w:rsid w:val="002E41D5"/>
    <w:rsid w:val="002F27CD"/>
    <w:rsid w:val="002F4F60"/>
    <w:rsid w:val="00304BD5"/>
    <w:rsid w:val="0033063F"/>
    <w:rsid w:val="003440B8"/>
    <w:rsid w:val="003629AB"/>
    <w:rsid w:val="00366771"/>
    <w:rsid w:val="003777E8"/>
    <w:rsid w:val="0037796D"/>
    <w:rsid w:val="00380962"/>
    <w:rsid w:val="00393E75"/>
    <w:rsid w:val="00395538"/>
    <w:rsid w:val="003A7150"/>
    <w:rsid w:val="003C0548"/>
    <w:rsid w:val="003D3CE7"/>
    <w:rsid w:val="003D5186"/>
    <w:rsid w:val="0042272C"/>
    <w:rsid w:val="00423583"/>
    <w:rsid w:val="0042702D"/>
    <w:rsid w:val="00430B99"/>
    <w:rsid w:val="0043346E"/>
    <w:rsid w:val="00436C1E"/>
    <w:rsid w:val="00446602"/>
    <w:rsid w:val="0045569E"/>
    <w:rsid w:val="00457171"/>
    <w:rsid w:val="004609B0"/>
    <w:rsid w:val="004700E5"/>
    <w:rsid w:val="004723EB"/>
    <w:rsid w:val="00474562"/>
    <w:rsid w:val="00476814"/>
    <w:rsid w:val="00481867"/>
    <w:rsid w:val="00485562"/>
    <w:rsid w:val="00485E78"/>
    <w:rsid w:val="00497BD7"/>
    <w:rsid w:val="004A06B3"/>
    <w:rsid w:val="004A3F17"/>
    <w:rsid w:val="004B4FD9"/>
    <w:rsid w:val="004C3AED"/>
    <w:rsid w:val="004D09A1"/>
    <w:rsid w:val="004D3E13"/>
    <w:rsid w:val="004D6E3E"/>
    <w:rsid w:val="004D7365"/>
    <w:rsid w:val="004E677C"/>
    <w:rsid w:val="00500D93"/>
    <w:rsid w:val="00500EAF"/>
    <w:rsid w:val="00501012"/>
    <w:rsid w:val="005052D6"/>
    <w:rsid w:val="005057ED"/>
    <w:rsid w:val="00506541"/>
    <w:rsid w:val="00510647"/>
    <w:rsid w:val="0052299C"/>
    <w:rsid w:val="005306FD"/>
    <w:rsid w:val="00530F29"/>
    <w:rsid w:val="005444DA"/>
    <w:rsid w:val="00553034"/>
    <w:rsid w:val="00554FAF"/>
    <w:rsid w:val="00560727"/>
    <w:rsid w:val="00560F11"/>
    <w:rsid w:val="00570DBA"/>
    <w:rsid w:val="00573929"/>
    <w:rsid w:val="00591C6C"/>
    <w:rsid w:val="00597269"/>
    <w:rsid w:val="005B4734"/>
    <w:rsid w:val="005C0250"/>
    <w:rsid w:val="005C1399"/>
    <w:rsid w:val="005C16A8"/>
    <w:rsid w:val="005D6B40"/>
    <w:rsid w:val="005D6E13"/>
    <w:rsid w:val="005D7B57"/>
    <w:rsid w:val="005E7B92"/>
    <w:rsid w:val="005E7D6B"/>
    <w:rsid w:val="005F212F"/>
    <w:rsid w:val="005F2305"/>
    <w:rsid w:val="005F6202"/>
    <w:rsid w:val="00600703"/>
    <w:rsid w:val="006023D5"/>
    <w:rsid w:val="006074CC"/>
    <w:rsid w:val="00612F0E"/>
    <w:rsid w:val="00613E53"/>
    <w:rsid w:val="00614A47"/>
    <w:rsid w:val="00615380"/>
    <w:rsid w:val="00617CC6"/>
    <w:rsid w:val="00631F53"/>
    <w:rsid w:val="00641FFF"/>
    <w:rsid w:val="00653E0D"/>
    <w:rsid w:val="006553F6"/>
    <w:rsid w:val="0066193C"/>
    <w:rsid w:val="006711D7"/>
    <w:rsid w:val="006748BA"/>
    <w:rsid w:val="00675968"/>
    <w:rsid w:val="00682483"/>
    <w:rsid w:val="00694465"/>
    <w:rsid w:val="006A7822"/>
    <w:rsid w:val="006C13C7"/>
    <w:rsid w:val="006C7E46"/>
    <w:rsid w:val="006D32B7"/>
    <w:rsid w:val="006E03BD"/>
    <w:rsid w:val="006E3429"/>
    <w:rsid w:val="007148B4"/>
    <w:rsid w:val="007164C3"/>
    <w:rsid w:val="0072256B"/>
    <w:rsid w:val="007363FA"/>
    <w:rsid w:val="0074630A"/>
    <w:rsid w:val="007513B0"/>
    <w:rsid w:val="0075152F"/>
    <w:rsid w:val="00753383"/>
    <w:rsid w:val="0075396D"/>
    <w:rsid w:val="00765B11"/>
    <w:rsid w:val="00767BBA"/>
    <w:rsid w:val="00770ABC"/>
    <w:rsid w:val="00784DF9"/>
    <w:rsid w:val="007870D0"/>
    <w:rsid w:val="00792270"/>
    <w:rsid w:val="00794AE1"/>
    <w:rsid w:val="007A34B3"/>
    <w:rsid w:val="007A5934"/>
    <w:rsid w:val="007B5AD2"/>
    <w:rsid w:val="007B6372"/>
    <w:rsid w:val="007B7EAA"/>
    <w:rsid w:val="007C2328"/>
    <w:rsid w:val="007C3683"/>
    <w:rsid w:val="007C7347"/>
    <w:rsid w:val="007D3951"/>
    <w:rsid w:val="007E4A07"/>
    <w:rsid w:val="007E591E"/>
    <w:rsid w:val="007E6DE2"/>
    <w:rsid w:val="007E758C"/>
    <w:rsid w:val="00807ADD"/>
    <w:rsid w:val="00813C04"/>
    <w:rsid w:val="00834216"/>
    <w:rsid w:val="0083627E"/>
    <w:rsid w:val="008409B6"/>
    <w:rsid w:val="00845050"/>
    <w:rsid w:val="008460FA"/>
    <w:rsid w:val="00850CAE"/>
    <w:rsid w:val="00866FFB"/>
    <w:rsid w:val="008702E6"/>
    <w:rsid w:val="00870641"/>
    <w:rsid w:val="008A061A"/>
    <w:rsid w:val="008A34F9"/>
    <w:rsid w:val="008B0C12"/>
    <w:rsid w:val="008B3A83"/>
    <w:rsid w:val="008B63A3"/>
    <w:rsid w:val="008C6553"/>
    <w:rsid w:val="008D3BB2"/>
    <w:rsid w:val="008E01CB"/>
    <w:rsid w:val="008F165A"/>
    <w:rsid w:val="008F68D0"/>
    <w:rsid w:val="00930B6E"/>
    <w:rsid w:val="00937A27"/>
    <w:rsid w:val="009538C6"/>
    <w:rsid w:val="00954E04"/>
    <w:rsid w:val="00963E0B"/>
    <w:rsid w:val="00967DB5"/>
    <w:rsid w:val="00972060"/>
    <w:rsid w:val="0097606B"/>
    <w:rsid w:val="0098010D"/>
    <w:rsid w:val="009847E1"/>
    <w:rsid w:val="009A16A5"/>
    <w:rsid w:val="009A39C6"/>
    <w:rsid w:val="009A578B"/>
    <w:rsid w:val="009A58EE"/>
    <w:rsid w:val="009C5449"/>
    <w:rsid w:val="009D2B0A"/>
    <w:rsid w:val="009D551C"/>
    <w:rsid w:val="009D6568"/>
    <w:rsid w:val="009E10AA"/>
    <w:rsid w:val="009E3266"/>
    <w:rsid w:val="009E3AD4"/>
    <w:rsid w:val="009E56A0"/>
    <w:rsid w:val="00A1325F"/>
    <w:rsid w:val="00A138A4"/>
    <w:rsid w:val="00A1574B"/>
    <w:rsid w:val="00A23578"/>
    <w:rsid w:val="00A23FFD"/>
    <w:rsid w:val="00A2740C"/>
    <w:rsid w:val="00A40F21"/>
    <w:rsid w:val="00A415D3"/>
    <w:rsid w:val="00A454AC"/>
    <w:rsid w:val="00A50117"/>
    <w:rsid w:val="00A5071D"/>
    <w:rsid w:val="00A52F6D"/>
    <w:rsid w:val="00A57B26"/>
    <w:rsid w:val="00A627C4"/>
    <w:rsid w:val="00A66230"/>
    <w:rsid w:val="00A80565"/>
    <w:rsid w:val="00A8143B"/>
    <w:rsid w:val="00A85A5F"/>
    <w:rsid w:val="00A8795E"/>
    <w:rsid w:val="00A9481E"/>
    <w:rsid w:val="00AA7A2F"/>
    <w:rsid w:val="00AB0A8C"/>
    <w:rsid w:val="00AB3848"/>
    <w:rsid w:val="00AB4981"/>
    <w:rsid w:val="00AC24B4"/>
    <w:rsid w:val="00AC6782"/>
    <w:rsid w:val="00AC6BEC"/>
    <w:rsid w:val="00AE0067"/>
    <w:rsid w:val="00B04D2E"/>
    <w:rsid w:val="00B07377"/>
    <w:rsid w:val="00B22FA2"/>
    <w:rsid w:val="00B2343C"/>
    <w:rsid w:val="00B4702E"/>
    <w:rsid w:val="00B4799F"/>
    <w:rsid w:val="00B60F8E"/>
    <w:rsid w:val="00B62EA7"/>
    <w:rsid w:val="00B81704"/>
    <w:rsid w:val="00B90063"/>
    <w:rsid w:val="00B965CD"/>
    <w:rsid w:val="00BA0E9D"/>
    <w:rsid w:val="00BA2158"/>
    <w:rsid w:val="00BA33C5"/>
    <w:rsid w:val="00BC0294"/>
    <w:rsid w:val="00BD470E"/>
    <w:rsid w:val="00BE59B0"/>
    <w:rsid w:val="00BF09FA"/>
    <w:rsid w:val="00BF3A83"/>
    <w:rsid w:val="00C10DFA"/>
    <w:rsid w:val="00C33966"/>
    <w:rsid w:val="00C367FF"/>
    <w:rsid w:val="00C4003A"/>
    <w:rsid w:val="00C44C94"/>
    <w:rsid w:val="00C51678"/>
    <w:rsid w:val="00C554AA"/>
    <w:rsid w:val="00C77882"/>
    <w:rsid w:val="00C8225C"/>
    <w:rsid w:val="00C85F3C"/>
    <w:rsid w:val="00C92406"/>
    <w:rsid w:val="00C931DF"/>
    <w:rsid w:val="00C94C68"/>
    <w:rsid w:val="00C96FC3"/>
    <w:rsid w:val="00CA1F13"/>
    <w:rsid w:val="00CA482A"/>
    <w:rsid w:val="00CB2182"/>
    <w:rsid w:val="00CB7956"/>
    <w:rsid w:val="00CC2A6F"/>
    <w:rsid w:val="00CE7958"/>
    <w:rsid w:val="00CF2737"/>
    <w:rsid w:val="00CF2B8D"/>
    <w:rsid w:val="00CF55F7"/>
    <w:rsid w:val="00D023C2"/>
    <w:rsid w:val="00D14C40"/>
    <w:rsid w:val="00D25E8C"/>
    <w:rsid w:val="00D33B71"/>
    <w:rsid w:val="00D344E1"/>
    <w:rsid w:val="00D35C74"/>
    <w:rsid w:val="00D426C6"/>
    <w:rsid w:val="00D47E56"/>
    <w:rsid w:val="00D521DC"/>
    <w:rsid w:val="00D56A23"/>
    <w:rsid w:val="00D5774A"/>
    <w:rsid w:val="00D619B7"/>
    <w:rsid w:val="00D65184"/>
    <w:rsid w:val="00D76F04"/>
    <w:rsid w:val="00D816EB"/>
    <w:rsid w:val="00D94095"/>
    <w:rsid w:val="00DA3C4C"/>
    <w:rsid w:val="00DB25B3"/>
    <w:rsid w:val="00DB5CA4"/>
    <w:rsid w:val="00DB6368"/>
    <w:rsid w:val="00DC1120"/>
    <w:rsid w:val="00DD06BD"/>
    <w:rsid w:val="00DE5D81"/>
    <w:rsid w:val="00DF5178"/>
    <w:rsid w:val="00E061FF"/>
    <w:rsid w:val="00E07CE2"/>
    <w:rsid w:val="00E27E5E"/>
    <w:rsid w:val="00E35BA8"/>
    <w:rsid w:val="00E36832"/>
    <w:rsid w:val="00E37893"/>
    <w:rsid w:val="00E43123"/>
    <w:rsid w:val="00E535B9"/>
    <w:rsid w:val="00E62EAC"/>
    <w:rsid w:val="00E64EE4"/>
    <w:rsid w:val="00E65BB4"/>
    <w:rsid w:val="00E6734B"/>
    <w:rsid w:val="00E70874"/>
    <w:rsid w:val="00E71082"/>
    <w:rsid w:val="00E72299"/>
    <w:rsid w:val="00E8611B"/>
    <w:rsid w:val="00E94D3D"/>
    <w:rsid w:val="00EA256E"/>
    <w:rsid w:val="00EB1387"/>
    <w:rsid w:val="00EC7BA3"/>
    <w:rsid w:val="00ED1B0C"/>
    <w:rsid w:val="00EE7B6F"/>
    <w:rsid w:val="00F03D38"/>
    <w:rsid w:val="00F06939"/>
    <w:rsid w:val="00F37860"/>
    <w:rsid w:val="00F52BA1"/>
    <w:rsid w:val="00F57309"/>
    <w:rsid w:val="00F606AC"/>
    <w:rsid w:val="00F81089"/>
    <w:rsid w:val="00F824DF"/>
    <w:rsid w:val="00F83A96"/>
    <w:rsid w:val="00F86D90"/>
    <w:rsid w:val="00F961F0"/>
    <w:rsid w:val="00F96A8D"/>
    <w:rsid w:val="00FA05F4"/>
    <w:rsid w:val="00FA060C"/>
    <w:rsid w:val="00FB3589"/>
    <w:rsid w:val="00FB62C7"/>
    <w:rsid w:val="00FC62A5"/>
    <w:rsid w:val="00FC6FFB"/>
    <w:rsid w:val="00FD79B0"/>
    <w:rsid w:val="00FE0215"/>
    <w:rsid w:val="00FE3C26"/>
    <w:rsid w:val="00FF0400"/>
    <w:rsid w:val="00FF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38032"/>
  <w15:docId w15:val="{E0366DE0-CA11-4152-8B79-7861E5D1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5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E8C"/>
  </w:style>
  <w:style w:type="paragraph" w:styleId="Footer">
    <w:name w:val="footer"/>
    <w:basedOn w:val="Normal"/>
    <w:link w:val="FooterChar"/>
    <w:uiPriority w:val="99"/>
    <w:unhideWhenUsed/>
    <w:rsid w:val="00D25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E8C"/>
  </w:style>
  <w:style w:type="character" w:styleId="Emphasis">
    <w:name w:val="Emphasis"/>
    <w:basedOn w:val="DefaultParagraphFont"/>
    <w:uiPriority w:val="20"/>
    <w:qFormat/>
    <w:rsid w:val="00D25E8C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F606A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5F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F3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B63A3"/>
    <w:pPr>
      <w:spacing w:after="200" w:line="276" w:lineRule="auto"/>
      <w:ind w:left="720"/>
      <w:contextualSpacing/>
    </w:pPr>
    <w:rPr>
      <w:rFonts w:ascii="Calibri" w:eastAsia="SimSun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9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ber\OneDrive\Desktop\NEW%20LETTERHEAD.%20ST.%20BERNARD%20%20MEDICAL%20CENTRE.dotx" TargetMode="Externa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BF5A9-271A-4138-A10E-622758113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LETTERHEAD. ST. BERNARD  MEDICAL CENTRE</Template>
  <TotalTime>5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stber</dc:creator>
  <cp:keywords/>
  <dc:description/>
  <cp:lastModifiedBy>ST BERNARD LAB</cp:lastModifiedBy>
  <cp:revision>2</cp:revision>
  <cp:lastPrinted>2024-11-08T11:58:00Z</cp:lastPrinted>
  <dcterms:created xsi:type="dcterms:W3CDTF">2024-12-12T10:49:00Z</dcterms:created>
  <dcterms:modified xsi:type="dcterms:W3CDTF">2024-12-12T10:49:00Z</dcterms:modified>
</cp:coreProperties>
</file>