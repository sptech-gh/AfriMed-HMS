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3C713" w14:textId="38557E6B" w:rsidR="007C7347" w:rsidRDefault="007C7347" w:rsidP="00D14C40">
      <w:pPr>
        <w:jc w:val="both"/>
        <w:rPr>
          <w:sz w:val="20"/>
          <w:szCs w:val="20"/>
        </w:rPr>
      </w:pPr>
    </w:p>
    <w:p w14:paraId="40CF4E7E" w14:textId="77777777" w:rsidR="00D816EB" w:rsidRDefault="00D816EB" w:rsidP="00D816EB">
      <w:pPr>
        <w:spacing w:after="150" w:line="240" w:lineRule="auto"/>
        <w:jc w:val="both"/>
        <w:rPr>
          <w:sz w:val="20"/>
          <w:szCs w:val="20"/>
        </w:rPr>
      </w:pPr>
    </w:p>
    <w:p w14:paraId="0349302D" w14:textId="56AE26C0" w:rsidR="00D816EB" w:rsidRPr="009E56A0" w:rsidRDefault="00481867" w:rsidP="00481867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18"/>
          <w:szCs w:val="18"/>
          <w:u w:val="single"/>
        </w:rPr>
      </w:pPr>
      <w:r w:rsidRPr="00C10DFA">
        <w:rPr>
          <w:rFonts w:ascii="Arial" w:eastAsia="Times New Roman" w:hAnsi="Arial" w:cs="Arial"/>
          <w:b/>
          <w:bCs/>
          <w:color w:val="333333"/>
          <w:sz w:val="18"/>
          <w:szCs w:val="18"/>
          <w:u w:val="single"/>
        </w:rPr>
        <w:t>NAME:</w:t>
      </w:r>
      <w:r w:rsidR="00423583">
        <w:rPr>
          <w:rFonts w:ascii="Arial" w:eastAsia="Times New Roman" w:hAnsi="Arial" w:cs="Arial"/>
          <w:color w:val="333333"/>
          <w:sz w:val="18"/>
          <w:szCs w:val="18"/>
          <w:u w:val="single"/>
        </w:rPr>
        <w:t xml:space="preserve"> </w:t>
      </w:r>
      <w:r w:rsidR="005474BF">
        <w:rPr>
          <w:rFonts w:ascii="Arial" w:eastAsia="Times New Roman" w:hAnsi="Arial" w:cs="Arial"/>
          <w:color w:val="333333"/>
          <w:sz w:val="18"/>
          <w:szCs w:val="18"/>
          <w:u w:val="single"/>
        </w:rPr>
        <w:t xml:space="preserve">AGBOMSON LUCY </w:t>
      </w:r>
      <w:r w:rsidR="00D35C74">
        <w:rPr>
          <w:rFonts w:ascii="Arial" w:eastAsia="Times New Roman" w:hAnsi="Arial" w:cs="Arial"/>
          <w:color w:val="333333"/>
          <w:sz w:val="18"/>
          <w:szCs w:val="18"/>
          <w:u w:val="single"/>
        </w:rPr>
        <w:tab/>
      </w:r>
      <w:r w:rsidR="00C10DFA" w:rsidRPr="00C10DFA">
        <w:rPr>
          <w:rFonts w:ascii="Arial" w:eastAsia="Times New Roman" w:hAnsi="Arial" w:cs="Arial"/>
          <w:b/>
          <w:bCs/>
          <w:color w:val="333333"/>
          <w:sz w:val="18"/>
          <w:szCs w:val="18"/>
          <w:u w:val="single"/>
        </w:rPr>
        <w:t>AGE:</w:t>
      </w:r>
      <w:r w:rsidR="00423583">
        <w:rPr>
          <w:rFonts w:ascii="Arial" w:eastAsia="Times New Roman" w:hAnsi="Arial" w:cs="Arial"/>
          <w:color w:val="333333"/>
          <w:sz w:val="18"/>
          <w:szCs w:val="18"/>
          <w:u w:val="single"/>
        </w:rPr>
        <w:t xml:space="preserve"> </w:t>
      </w:r>
      <w:r w:rsidR="005474BF">
        <w:rPr>
          <w:rFonts w:ascii="Arial" w:eastAsia="Times New Roman" w:hAnsi="Arial" w:cs="Arial"/>
          <w:color w:val="333333"/>
          <w:sz w:val="18"/>
          <w:szCs w:val="18"/>
          <w:u w:val="single"/>
        </w:rPr>
        <w:t>74</w:t>
      </w:r>
      <w:r w:rsidR="00C51678">
        <w:rPr>
          <w:rFonts w:ascii="Arial" w:eastAsia="Times New Roman" w:hAnsi="Arial" w:cs="Arial"/>
          <w:color w:val="333333"/>
          <w:sz w:val="18"/>
          <w:szCs w:val="18"/>
          <w:u w:val="single"/>
        </w:rPr>
        <w:t xml:space="preserve"> </w:t>
      </w:r>
      <w:r w:rsidR="00FA05F4" w:rsidRPr="00C10DFA">
        <w:rPr>
          <w:rFonts w:ascii="Arial" w:eastAsia="Times New Roman" w:hAnsi="Arial" w:cs="Arial"/>
          <w:color w:val="333333"/>
          <w:sz w:val="18"/>
          <w:szCs w:val="18"/>
          <w:u w:val="single"/>
        </w:rPr>
        <w:t>YEARS</w:t>
      </w:r>
      <w:r w:rsidR="00FA05F4">
        <w:rPr>
          <w:rFonts w:ascii="Arial" w:eastAsia="Times New Roman" w:hAnsi="Arial" w:cs="Arial"/>
          <w:color w:val="333333"/>
          <w:sz w:val="18"/>
          <w:szCs w:val="18"/>
          <w:u w:val="single"/>
        </w:rPr>
        <w:t xml:space="preserve"> </w:t>
      </w:r>
      <w:r w:rsidR="00FA05F4">
        <w:rPr>
          <w:rFonts w:ascii="Arial" w:eastAsia="Times New Roman" w:hAnsi="Arial" w:cs="Arial"/>
          <w:color w:val="333333"/>
          <w:sz w:val="18"/>
          <w:szCs w:val="18"/>
          <w:u w:val="single"/>
        </w:rPr>
        <w:tab/>
      </w:r>
      <w:r w:rsidR="00C10DFA">
        <w:rPr>
          <w:rFonts w:ascii="Arial" w:eastAsia="Times New Roman" w:hAnsi="Arial" w:cs="Arial"/>
          <w:b/>
          <w:bCs/>
          <w:color w:val="333333"/>
          <w:sz w:val="18"/>
          <w:szCs w:val="18"/>
          <w:u w:val="single"/>
        </w:rPr>
        <w:t xml:space="preserve">   </w:t>
      </w:r>
      <w:r w:rsidR="00FA05F4">
        <w:rPr>
          <w:rFonts w:ascii="Arial" w:eastAsia="Times New Roman" w:hAnsi="Arial" w:cs="Arial"/>
          <w:b/>
          <w:bCs/>
          <w:color w:val="333333"/>
          <w:sz w:val="18"/>
          <w:szCs w:val="18"/>
          <w:u w:val="single"/>
        </w:rPr>
        <w:t xml:space="preserve">  </w:t>
      </w:r>
      <w:r w:rsidR="002F27CD">
        <w:rPr>
          <w:rFonts w:ascii="Arial" w:eastAsia="Times New Roman" w:hAnsi="Arial" w:cs="Arial"/>
          <w:b/>
          <w:bCs/>
          <w:color w:val="333333"/>
          <w:sz w:val="18"/>
          <w:szCs w:val="18"/>
          <w:u w:val="single"/>
        </w:rPr>
        <w:tab/>
      </w:r>
      <w:r w:rsidRPr="00C10DFA">
        <w:rPr>
          <w:rFonts w:ascii="Arial" w:eastAsia="Times New Roman" w:hAnsi="Arial" w:cs="Arial"/>
          <w:b/>
          <w:bCs/>
          <w:color w:val="333333"/>
          <w:sz w:val="18"/>
          <w:szCs w:val="18"/>
          <w:u w:val="single"/>
        </w:rPr>
        <w:t>DATE</w:t>
      </w:r>
      <w:r w:rsidRPr="00C10DFA">
        <w:rPr>
          <w:rFonts w:ascii="Arial" w:eastAsia="Times New Roman" w:hAnsi="Arial" w:cs="Arial"/>
          <w:color w:val="333333"/>
          <w:sz w:val="18"/>
          <w:szCs w:val="18"/>
          <w:u w:val="single"/>
        </w:rPr>
        <w:t>:</w:t>
      </w:r>
      <w:r w:rsidR="008A061A">
        <w:rPr>
          <w:rFonts w:ascii="Arial" w:eastAsia="Times New Roman" w:hAnsi="Arial" w:cs="Arial"/>
          <w:color w:val="333333"/>
          <w:sz w:val="18"/>
          <w:szCs w:val="18"/>
          <w:u w:val="single"/>
        </w:rPr>
        <w:t xml:space="preserve"> </w:t>
      </w:r>
      <w:r w:rsidR="00423583">
        <w:rPr>
          <w:rFonts w:ascii="Arial" w:eastAsia="Times New Roman" w:hAnsi="Arial" w:cs="Arial"/>
          <w:color w:val="333333"/>
          <w:sz w:val="18"/>
          <w:szCs w:val="18"/>
          <w:u w:val="single"/>
        </w:rPr>
        <w:t>1</w:t>
      </w:r>
      <w:r w:rsidR="005474BF">
        <w:rPr>
          <w:rFonts w:ascii="Arial" w:eastAsia="Times New Roman" w:hAnsi="Arial" w:cs="Arial"/>
          <w:color w:val="333333"/>
          <w:sz w:val="18"/>
          <w:szCs w:val="18"/>
          <w:u w:val="single"/>
        </w:rPr>
        <w:t>3</w:t>
      </w:r>
      <w:r w:rsidRPr="00C10DFA">
        <w:rPr>
          <w:rFonts w:ascii="Arial" w:eastAsia="Times New Roman" w:hAnsi="Arial" w:cs="Arial"/>
          <w:color w:val="333333"/>
          <w:sz w:val="18"/>
          <w:szCs w:val="18"/>
          <w:u w:val="single"/>
        </w:rPr>
        <w:t>/</w:t>
      </w:r>
      <w:r w:rsidR="00E07CE2">
        <w:rPr>
          <w:rFonts w:ascii="Arial" w:eastAsia="Times New Roman" w:hAnsi="Arial" w:cs="Arial"/>
          <w:color w:val="333333"/>
          <w:sz w:val="18"/>
          <w:szCs w:val="18"/>
          <w:u w:val="single"/>
        </w:rPr>
        <w:t>1</w:t>
      </w:r>
      <w:r w:rsidR="005474BF">
        <w:rPr>
          <w:rFonts w:ascii="Arial" w:eastAsia="Times New Roman" w:hAnsi="Arial" w:cs="Arial"/>
          <w:color w:val="333333"/>
          <w:sz w:val="18"/>
          <w:szCs w:val="18"/>
          <w:u w:val="single"/>
        </w:rPr>
        <w:t>2</w:t>
      </w:r>
      <w:r w:rsidRPr="00C10DFA">
        <w:rPr>
          <w:rFonts w:ascii="Arial" w:eastAsia="Times New Roman" w:hAnsi="Arial" w:cs="Arial"/>
          <w:color w:val="333333"/>
          <w:sz w:val="18"/>
          <w:szCs w:val="18"/>
          <w:u w:val="single"/>
        </w:rPr>
        <w:t>/2024</w:t>
      </w:r>
      <w:r w:rsidR="00C10DFA">
        <w:rPr>
          <w:rFonts w:ascii="Arial" w:eastAsia="Times New Roman" w:hAnsi="Arial" w:cs="Arial"/>
          <w:color w:val="333333"/>
          <w:sz w:val="18"/>
          <w:szCs w:val="18"/>
          <w:u w:val="single"/>
        </w:rPr>
        <w:t xml:space="preserve"> </w:t>
      </w:r>
      <w:r w:rsidR="001112F2">
        <w:rPr>
          <w:rFonts w:ascii="Arial" w:eastAsia="Times New Roman" w:hAnsi="Arial" w:cs="Arial"/>
          <w:color w:val="333333"/>
          <w:sz w:val="18"/>
          <w:szCs w:val="18"/>
          <w:u w:val="single"/>
        </w:rPr>
        <w:t xml:space="preserve">    </w:t>
      </w:r>
      <w:r w:rsidR="00FA05F4">
        <w:rPr>
          <w:rFonts w:ascii="Arial" w:eastAsia="Times New Roman" w:hAnsi="Arial" w:cs="Arial"/>
          <w:color w:val="333333"/>
          <w:sz w:val="18"/>
          <w:szCs w:val="18"/>
          <w:u w:val="single"/>
        </w:rPr>
        <w:t xml:space="preserve">            </w:t>
      </w:r>
      <w:proofErr w:type="gramStart"/>
      <w:r w:rsidRPr="00C10DFA">
        <w:rPr>
          <w:rFonts w:ascii="Arial" w:eastAsia="Times New Roman" w:hAnsi="Arial" w:cs="Arial"/>
          <w:b/>
          <w:bCs/>
          <w:color w:val="333333"/>
          <w:sz w:val="18"/>
          <w:szCs w:val="18"/>
          <w:u w:val="single"/>
        </w:rPr>
        <w:t>SEX:</w:t>
      </w:r>
      <w:r w:rsidR="005474BF">
        <w:rPr>
          <w:rFonts w:ascii="Arial" w:eastAsia="Times New Roman" w:hAnsi="Arial" w:cs="Arial"/>
          <w:b/>
          <w:bCs/>
          <w:color w:val="333333"/>
          <w:sz w:val="18"/>
          <w:szCs w:val="18"/>
          <w:u w:val="single"/>
        </w:rPr>
        <w:t>FE</w:t>
      </w:r>
      <w:r w:rsidRPr="00C10DFA">
        <w:rPr>
          <w:rFonts w:ascii="Arial" w:eastAsia="Times New Roman" w:hAnsi="Arial" w:cs="Arial"/>
          <w:color w:val="333333"/>
          <w:sz w:val="18"/>
          <w:szCs w:val="18"/>
          <w:u w:val="single"/>
        </w:rPr>
        <w:t>MALE</w:t>
      </w:r>
      <w:proofErr w:type="gramEnd"/>
    </w:p>
    <w:p w14:paraId="4E05C057" w14:textId="77777777" w:rsidR="00481867" w:rsidRDefault="00481867" w:rsidP="009E10AA">
      <w:pPr>
        <w:spacing w:after="150" w:line="240" w:lineRule="auto"/>
        <w:ind w:left="1440" w:firstLine="720"/>
        <w:jc w:val="both"/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</w:pPr>
    </w:p>
    <w:p w14:paraId="1B98E92A" w14:textId="39FC0F20" w:rsidR="00D33B71" w:rsidRDefault="00613E53" w:rsidP="009E10AA">
      <w:pPr>
        <w:spacing w:after="150" w:line="240" w:lineRule="auto"/>
        <w:ind w:left="1440" w:firstLine="720"/>
        <w:jc w:val="both"/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</w:pPr>
      <w:proofErr w:type="gramStart"/>
      <w:r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TEST  -</w:t>
      </w:r>
      <w:proofErr w:type="gramEnd"/>
      <w:r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 xml:space="preserve">  </w:t>
      </w:r>
      <w:r w:rsidR="00D33B71" w:rsidRPr="00A57B26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URINE ROUTINE EXAMINATION</w:t>
      </w:r>
    </w:p>
    <w:p w14:paraId="10CA6910" w14:textId="77777777" w:rsidR="009E10AA" w:rsidRDefault="009E10AA" w:rsidP="008B63A3">
      <w:pPr>
        <w:spacing w:after="150"/>
        <w:jc w:val="both"/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</w:pPr>
    </w:p>
    <w:p w14:paraId="292EB99D" w14:textId="0995EF77" w:rsidR="00A57B26" w:rsidRPr="00E64EE4" w:rsidRDefault="00A57B26" w:rsidP="008B63A3">
      <w:pPr>
        <w:spacing w:after="150"/>
        <w:jc w:val="both"/>
        <w:rPr>
          <w:rFonts w:ascii="Arial" w:eastAsia="Times New Roman" w:hAnsi="Arial" w:cs="Arial"/>
          <w:b/>
          <w:bCs/>
          <w:color w:val="333333"/>
          <w:sz w:val="20"/>
          <w:szCs w:val="20"/>
        </w:rPr>
      </w:pPr>
      <w:r w:rsidRPr="00E64EE4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M</w:t>
      </w:r>
      <w:r w:rsidR="00A50117" w:rsidRPr="00E64EE4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A</w:t>
      </w:r>
      <w:r w:rsidRPr="00E64EE4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CROSCOPY</w:t>
      </w:r>
      <w:r w:rsidR="00175B01" w:rsidRPr="00E64EE4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 xml:space="preserve"> </w:t>
      </w:r>
      <w:r w:rsidR="00175B01" w:rsidRPr="00E64EE4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                                                                       </w:t>
      </w:r>
      <w:r w:rsidR="007A5934" w:rsidRPr="00AB0A8C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MICROSCOPY</w:t>
      </w:r>
      <w:r w:rsidR="00C367FF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-</w:t>
      </w:r>
      <w:r w:rsidR="0075396D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HPF</w:t>
      </w:r>
    </w:p>
    <w:p w14:paraId="0C976D1F" w14:textId="566F2713" w:rsidR="002D13F6" w:rsidRPr="00A57B26" w:rsidRDefault="00E64EE4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 xml:space="preserve"> </w:t>
      </w:r>
    </w:p>
    <w:p w14:paraId="433F5005" w14:textId="680E0C7D" w:rsidR="007A5934" w:rsidRPr="007A5934" w:rsidRDefault="00D33B71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 w:rsidRPr="00BF09FA">
        <w:rPr>
          <w:rFonts w:ascii="Arial" w:eastAsia="Times New Roman" w:hAnsi="Arial" w:cs="Arial"/>
          <w:b/>
          <w:bCs/>
          <w:color w:val="333333"/>
          <w:sz w:val="20"/>
          <w:szCs w:val="20"/>
        </w:rPr>
        <w:t>COLOUR 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                        </w:t>
      </w:r>
      <w:r w:rsidR="00F83A96">
        <w:rPr>
          <w:rFonts w:ascii="Arial" w:eastAsia="Times New Roman" w:hAnsi="Arial" w:cs="Arial"/>
          <w:color w:val="333333"/>
          <w:sz w:val="20"/>
          <w:szCs w:val="20"/>
        </w:rPr>
        <w:t>STRAW</w:t>
      </w:r>
      <w:r w:rsidR="005052D6" w:rsidRPr="00A57B26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 xml:space="preserve">                             </w:t>
      </w:r>
      <w:r w:rsidR="00C10DFA">
        <w:rPr>
          <w:rFonts w:ascii="Arial" w:eastAsia="Times New Roman" w:hAnsi="Arial" w:cs="Arial"/>
          <w:color w:val="333333"/>
          <w:sz w:val="20"/>
          <w:szCs w:val="20"/>
        </w:rPr>
        <w:t xml:space="preserve">    </w:t>
      </w:r>
      <w:r w:rsidR="007A5934" w:rsidRPr="007B6372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P.C        </w:t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 xml:space="preserve">   </w:t>
      </w:r>
      <w:r w:rsidR="006E03BD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5474BF">
        <w:rPr>
          <w:rFonts w:ascii="Arial" w:eastAsia="Times New Roman" w:hAnsi="Arial" w:cs="Arial"/>
          <w:color w:val="333333"/>
          <w:sz w:val="20"/>
          <w:szCs w:val="20"/>
        </w:rPr>
        <w:t>8</w:t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>/1</w:t>
      </w:r>
    </w:p>
    <w:p w14:paraId="2B4F9885" w14:textId="2CE426AA" w:rsidR="00D33B71" w:rsidRPr="00A57B26" w:rsidRDefault="00D33B71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 w:rsidRPr="00BF09FA">
        <w:rPr>
          <w:rFonts w:ascii="Arial" w:eastAsia="Times New Roman" w:hAnsi="Arial" w:cs="Arial"/>
          <w:b/>
          <w:bCs/>
          <w:color w:val="333333"/>
          <w:sz w:val="20"/>
          <w:szCs w:val="20"/>
        </w:rPr>
        <w:t>APPEARANCE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>               </w:t>
      </w:r>
      <w:r w:rsidR="00641FFF"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="006E03BD">
        <w:rPr>
          <w:rFonts w:ascii="Arial" w:eastAsia="Times New Roman" w:hAnsi="Arial" w:cs="Arial"/>
          <w:color w:val="333333"/>
          <w:sz w:val="20"/>
          <w:szCs w:val="20"/>
        </w:rPr>
        <w:t>CLEAR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      </w:t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  <w:t xml:space="preserve">   </w:t>
      </w:r>
      <w:r w:rsidR="00C10DFA">
        <w:rPr>
          <w:rFonts w:ascii="Arial" w:eastAsia="Times New Roman" w:hAnsi="Arial" w:cs="Arial"/>
          <w:color w:val="333333"/>
          <w:sz w:val="20"/>
          <w:szCs w:val="20"/>
        </w:rPr>
        <w:t xml:space="preserve">    </w:t>
      </w:r>
      <w:r w:rsidR="007A5934" w:rsidRPr="007B6372">
        <w:rPr>
          <w:rFonts w:ascii="Arial" w:eastAsia="Times New Roman" w:hAnsi="Arial" w:cs="Arial"/>
          <w:b/>
          <w:bCs/>
          <w:color w:val="333333"/>
          <w:sz w:val="20"/>
          <w:szCs w:val="20"/>
        </w:rPr>
        <w:t>E.C</w:t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 xml:space="preserve">          </w:t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 xml:space="preserve">   </w:t>
      </w:r>
      <w:r w:rsidR="009E3AD4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5474BF">
        <w:rPr>
          <w:rFonts w:ascii="Arial" w:eastAsia="Times New Roman" w:hAnsi="Arial" w:cs="Arial"/>
          <w:color w:val="333333"/>
          <w:sz w:val="20"/>
          <w:szCs w:val="20"/>
        </w:rPr>
        <w:t>4</w:t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>/1</w:t>
      </w:r>
    </w:p>
    <w:p w14:paraId="279AE76E" w14:textId="390E989C" w:rsidR="00D33B71" w:rsidRPr="00A57B26" w:rsidRDefault="00D33B71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 w:rsidRPr="00BF09FA">
        <w:rPr>
          <w:rFonts w:ascii="Arial" w:eastAsia="Times New Roman" w:hAnsi="Arial" w:cs="Arial"/>
          <w:b/>
          <w:bCs/>
          <w:color w:val="333333"/>
          <w:sz w:val="20"/>
          <w:szCs w:val="20"/>
        </w:rPr>
        <w:t>pH 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                                  </w:t>
      </w:r>
      <w:r w:rsidR="00474562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="00423583">
        <w:rPr>
          <w:rFonts w:ascii="Arial" w:eastAsia="Times New Roman" w:hAnsi="Arial" w:cs="Arial"/>
          <w:color w:val="333333"/>
          <w:sz w:val="20"/>
          <w:szCs w:val="20"/>
        </w:rPr>
        <w:t>6</w:t>
      </w:r>
      <w:r w:rsidR="00D47E56">
        <w:rPr>
          <w:rFonts w:ascii="Arial" w:eastAsia="Times New Roman" w:hAnsi="Arial" w:cs="Arial"/>
          <w:color w:val="333333"/>
          <w:sz w:val="20"/>
          <w:szCs w:val="20"/>
        </w:rPr>
        <w:t>.0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                                                </w:t>
      </w:r>
      <w:r w:rsidR="00C10DFA">
        <w:rPr>
          <w:rFonts w:ascii="Arial" w:eastAsia="Times New Roman" w:hAnsi="Arial" w:cs="Arial"/>
          <w:color w:val="333333"/>
          <w:sz w:val="20"/>
          <w:szCs w:val="20"/>
        </w:rPr>
        <w:t xml:space="preserve">   </w:t>
      </w:r>
      <w:r w:rsidR="008B63A3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="007A5934" w:rsidRPr="007B6372">
        <w:rPr>
          <w:rFonts w:ascii="Arial" w:eastAsia="Times New Roman" w:hAnsi="Arial" w:cs="Arial"/>
          <w:b/>
          <w:bCs/>
          <w:color w:val="333333"/>
          <w:sz w:val="20"/>
          <w:szCs w:val="20"/>
        </w:rPr>
        <w:t>RBC</w:t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 xml:space="preserve">           </w:t>
      </w:r>
      <w:r w:rsidR="00AC6BEC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 xml:space="preserve">       </w:t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 xml:space="preserve">     </w:t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 xml:space="preserve">  </w:t>
      </w:r>
      <w:r w:rsidR="009E3AD4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6E03BD">
        <w:rPr>
          <w:rFonts w:ascii="Arial" w:eastAsia="Times New Roman" w:hAnsi="Arial" w:cs="Arial"/>
          <w:color w:val="333333"/>
          <w:sz w:val="20"/>
          <w:szCs w:val="20"/>
        </w:rPr>
        <w:t>0</w:t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>/1</w:t>
      </w:r>
    </w:p>
    <w:p w14:paraId="7CAD3AE1" w14:textId="4601D7F2" w:rsidR="00D33B71" w:rsidRPr="00BF09FA" w:rsidRDefault="008E01CB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 w:rsidRPr="00BF09FA">
        <w:rPr>
          <w:rFonts w:ascii="Arial" w:eastAsia="Times New Roman" w:hAnsi="Arial" w:cs="Arial"/>
          <w:b/>
          <w:bCs/>
          <w:color w:val="333333"/>
          <w:sz w:val="20"/>
          <w:szCs w:val="20"/>
        </w:rPr>
        <w:t>S. GRAVITY</w:t>
      </w:r>
      <w:r w:rsidR="00D33B71" w:rsidRPr="00BF09FA">
        <w:rPr>
          <w:rFonts w:ascii="Arial" w:eastAsia="Times New Roman" w:hAnsi="Arial" w:cs="Arial"/>
          <w:color w:val="333333"/>
          <w:sz w:val="20"/>
          <w:szCs w:val="20"/>
        </w:rPr>
        <w:t>                    1.</w:t>
      </w:r>
      <w:r w:rsidR="00813C04">
        <w:rPr>
          <w:rFonts w:ascii="Arial" w:eastAsia="Times New Roman" w:hAnsi="Arial" w:cs="Arial"/>
          <w:color w:val="333333"/>
          <w:sz w:val="20"/>
          <w:szCs w:val="20"/>
        </w:rPr>
        <w:t>0</w:t>
      </w:r>
      <w:r w:rsidR="005474BF">
        <w:rPr>
          <w:rFonts w:ascii="Arial" w:eastAsia="Times New Roman" w:hAnsi="Arial" w:cs="Arial"/>
          <w:color w:val="333333"/>
          <w:sz w:val="20"/>
          <w:szCs w:val="20"/>
        </w:rPr>
        <w:t>1</w:t>
      </w:r>
      <w:r w:rsidR="00423583">
        <w:rPr>
          <w:rFonts w:ascii="Arial" w:eastAsia="Times New Roman" w:hAnsi="Arial" w:cs="Arial"/>
          <w:color w:val="333333"/>
          <w:sz w:val="20"/>
          <w:szCs w:val="20"/>
        </w:rPr>
        <w:t>0</w:t>
      </w:r>
      <w:r w:rsidR="00D33B71" w:rsidRPr="00BF09FA">
        <w:rPr>
          <w:rFonts w:ascii="Arial" w:eastAsia="Times New Roman" w:hAnsi="Arial" w:cs="Arial"/>
          <w:color w:val="333333"/>
          <w:sz w:val="20"/>
          <w:szCs w:val="20"/>
        </w:rPr>
        <w:t xml:space="preserve">                                            </w:t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="00C10DFA">
        <w:rPr>
          <w:rFonts w:ascii="Arial" w:eastAsia="Times New Roman" w:hAnsi="Arial" w:cs="Arial"/>
          <w:color w:val="333333"/>
          <w:sz w:val="20"/>
          <w:szCs w:val="20"/>
        </w:rPr>
        <w:t xml:space="preserve">  </w:t>
      </w:r>
      <w:r w:rsidR="008B63A3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="007A5934" w:rsidRPr="007B6372">
        <w:rPr>
          <w:rFonts w:ascii="Arial" w:eastAsia="Times New Roman" w:hAnsi="Arial" w:cs="Arial"/>
          <w:b/>
          <w:bCs/>
          <w:color w:val="333333"/>
          <w:sz w:val="20"/>
          <w:szCs w:val="20"/>
        </w:rPr>
        <w:t>BACTERIA</w:t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 xml:space="preserve">        </w:t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 xml:space="preserve">     </w:t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="00257081">
        <w:rPr>
          <w:rFonts w:ascii="Arial" w:eastAsia="Times New Roman" w:hAnsi="Arial" w:cs="Arial"/>
          <w:color w:val="333333"/>
          <w:sz w:val="20"/>
          <w:szCs w:val="20"/>
        </w:rPr>
        <w:t xml:space="preserve">            </w:t>
      </w:r>
      <w:r w:rsidR="006E03BD">
        <w:rPr>
          <w:rFonts w:ascii="Arial" w:eastAsia="Times New Roman" w:hAnsi="Arial" w:cs="Arial"/>
          <w:color w:val="333333"/>
          <w:sz w:val="20"/>
          <w:szCs w:val="20"/>
        </w:rPr>
        <w:t>NOT SEEN</w:t>
      </w:r>
    </w:p>
    <w:p w14:paraId="1CB8B45D" w14:textId="78D7A868" w:rsidR="00D33B71" w:rsidRPr="00A57B26" w:rsidRDefault="00D33B71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 w:rsidRPr="00BF09FA">
        <w:rPr>
          <w:rFonts w:ascii="Arial" w:eastAsia="Times New Roman" w:hAnsi="Arial" w:cs="Arial"/>
          <w:b/>
          <w:bCs/>
          <w:color w:val="333333"/>
          <w:sz w:val="20"/>
          <w:szCs w:val="20"/>
        </w:rPr>
        <w:t>KETONE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                        </w:t>
      </w:r>
      <w:r w:rsidR="00510647">
        <w:rPr>
          <w:rFonts w:ascii="Arial" w:eastAsia="Times New Roman" w:hAnsi="Arial" w:cs="Arial"/>
          <w:color w:val="333333"/>
          <w:sz w:val="20"/>
          <w:szCs w:val="20"/>
        </w:rPr>
        <w:t>NEGATIVE</w:t>
      </w:r>
      <w:r w:rsidRPr="007B6372">
        <w:rPr>
          <w:rFonts w:ascii="Arial" w:eastAsia="Times New Roman" w:hAnsi="Arial" w:cs="Arial"/>
          <w:color w:val="333333"/>
          <w:sz w:val="20"/>
          <w:szCs w:val="20"/>
        </w:rPr>
        <w:t xml:space="preserve">  </w:t>
      </w:r>
      <w:r w:rsidR="009D6568">
        <w:rPr>
          <w:rFonts w:ascii="Arial" w:eastAsia="Times New Roman" w:hAnsi="Arial" w:cs="Arial"/>
          <w:color w:val="333333"/>
          <w:sz w:val="20"/>
          <w:szCs w:val="20"/>
        </w:rPr>
        <w:t xml:space="preserve">    </w:t>
      </w:r>
      <w:r w:rsidRPr="007B6372">
        <w:rPr>
          <w:rFonts w:ascii="Arial" w:eastAsia="Times New Roman" w:hAnsi="Arial" w:cs="Arial"/>
          <w:color w:val="333333"/>
          <w:sz w:val="20"/>
          <w:szCs w:val="20"/>
        </w:rPr>
        <w:t>                               </w:t>
      </w:r>
      <w:r w:rsidR="008B63A3">
        <w:rPr>
          <w:rFonts w:ascii="Arial" w:eastAsia="Times New Roman" w:hAnsi="Arial" w:cs="Arial"/>
          <w:color w:val="333333"/>
          <w:sz w:val="20"/>
          <w:szCs w:val="20"/>
        </w:rPr>
        <w:t xml:space="preserve">   </w:t>
      </w:r>
      <w:proofErr w:type="gramStart"/>
      <w:r w:rsidR="00AB0A8C" w:rsidRPr="007B6372">
        <w:rPr>
          <w:rFonts w:ascii="Arial" w:eastAsia="Times New Roman" w:hAnsi="Arial" w:cs="Arial"/>
          <w:b/>
          <w:bCs/>
          <w:color w:val="333333"/>
          <w:sz w:val="20"/>
          <w:szCs w:val="20"/>
        </w:rPr>
        <w:t>T.V</w:t>
      </w:r>
      <w:proofErr w:type="gramEnd"/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  <w:t xml:space="preserve"> </w:t>
      </w:r>
      <w:r w:rsidR="009E3AD4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>NOT SEEN</w:t>
      </w:r>
    </w:p>
    <w:p w14:paraId="74EC198A" w14:textId="67056FA6" w:rsidR="00D33B71" w:rsidRPr="00A57B26" w:rsidRDefault="00D33B71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 w:rsidRPr="00BF09FA">
        <w:rPr>
          <w:rFonts w:ascii="Arial" w:eastAsia="Times New Roman" w:hAnsi="Arial" w:cs="Arial"/>
          <w:b/>
          <w:bCs/>
          <w:color w:val="333333"/>
          <w:sz w:val="20"/>
          <w:szCs w:val="20"/>
        </w:rPr>
        <w:t>PROTE</w:t>
      </w:r>
      <w:r w:rsidR="007C3683" w:rsidRPr="00BF09FA">
        <w:rPr>
          <w:rFonts w:ascii="Arial" w:eastAsia="Times New Roman" w:hAnsi="Arial" w:cs="Arial"/>
          <w:b/>
          <w:bCs/>
          <w:color w:val="333333"/>
          <w:sz w:val="20"/>
          <w:szCs w:val="20"/>
        </w:rPr>
        <w:t>I</w:t>
      </w:r>
      <w:r w:rsidRPr="00BF09FA">
        <w:rPr>
          <w:rFonts w:ascii="Arial" w:eastAsia="Times New Roman" w:hAnsi="Arial" w:cs="Arial"/>
          <w:b/>
          <w:bCs/>
          <w:color w:val="333333"/>
          <w:sz w:val="20"/>
          <w:szCs w:val="20"/>
        </w:rPr>
        <w:t>N 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                      </w:t>
      </w:r>
      <w:r w:rsidR="00446602">
        <w:rPr>
          <w:rFonts w:ascii="Arial" w:eastAsia="Times New Roman" w:hAnsi="Arial" w:cs="Arial"/>
          <w:color w:val="333333"/>
          <w:sz w:val="20"/>
          <w:szCs w:val="20"/>
        </w:rPr>
        <w:t>NEGATIVE</w:t>
      </w:r>
      <w:r w:rsidR="002505D1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AC6782"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   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>          </w:t>
      </w:r>
      <w:r w:rsidR="008E01CB">
        <w:rPr>
          <w:rFonts w:ascii="Arial" w:eastAsia="Times New Roman" w:hAnsi="Arial" w:cs="Arial"/>
          <w:color w:val="333333"/>
          <w:sz w:val="20"/>
          <w:szCs w:val="20"/>
        </w:rPr>
        <w:tab/>
        <w:t xml:space="preserve">   </w:t>
      </w:r>
      <w:r w:rsidR="00257081">
        <w:rPr>
          <w:rFonts w:ascii="Arial" w:eastAsia="Times New Roman" w:hAnsi="Arial" w:cs="Arial"/>
          <w:color w:val="333333"/>
          <w:sz w:val="20"/>
          <w:szCs w:val="20"/>
        </w:rPr>
        <w:t xml:space="preserve">  </w:t>
      </w:r>
      <w:r w:rsidR="008E01CB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="00AB0A8C" w:rsidRPr="007B6372">
        <w:rPr>
          <w:rFonts w:ascii="Arial" w:eastAsia="Times New Roman" w:hAnsi="Arial" w:cs="Arial"/>
          <w:b/>
          <w:bCs/>
          <w:color w:val="333333"/>
          <w:sz w:val="20"/>
          <w:szCs w:val="20"/>
        </w:rPr>
        <w:t>S.H</w:t>
      </w:r>
      <w:r w:rsidR="00446602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</w:t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  <w:t xml:space="preserve"> </w:t>
      </w:r>
      <w:r w:rsidR="009E3AD4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446602">
        <w:rPr>
          <w:rFonts w:ascii="Arial" w:eastAsia="Times New Roman" w:hAnsi="Arial" w:cs="Arial"/>
          <w:color w:val="333333"/>
          <w:sz w:val="20"/>
          <w:szCs w:val="20"/>
        </w:rPr>
        <w:t xml:space="preserve">             </w:t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>NOT SEEN</w:t>
      </w:r>
    </w:p>
    <w:p w14:paraId="209CC775" w14:textId="380C5B6E" w:rsidR="00D33B71" w:rsidRPr="00A57B26" w:rsidRDefault="00D33B71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 w:rsidRPr="00BF09FA">
        <w:rPr>
          <w:rFonts w:ascii="Arial" w:eastAsia="Times New Roman" w:hAnsi="Arial" w:cs="Arial"/>
          <w:b/>
          <w:bCs/>
          <w:color w:val="333333"/>
          <w:sz w:val="20"/>
          <w:szCs w:val="20"/>
        </w:rPr>
        <w:t>NITRITE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                         NEGATIVE                                    </w:t>
      </w:r>
      <w:r w:rsidR="000049A7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="00C10DFA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="008B63A3">
        <w:rPr>
          <w:rFonts w:ascii="Arial" w:eastAsia="Times New Roman" w:hAnsi="Arial" w:cs="Arial"/>
          <w:color w:val="333333"/>
          <w:sz w:val="20"/>
          <w:szCs w:val="20"/>
        </w:rPr>
        <w:t xml:space="preserve">  </w:t>
      </w:r>
      <w:r w:rsidR="00AB0A8C" w:rsidRPr="007B6372">
        <w:rPr>
          <w:rFonts w:ascii="Arial" w:eastAsia="Times New Roman" w:hAnsi="Arial" w:cs="Arial"/>
          <w:b/>
          <w:bCs/>
          <w:color w:val="333333"/>
          <w:sz w:val="20"/>
          <w:szCs w:val="20"/>
        </w:rPr>
        <w:t>YEAST</w:t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  <w:t xml:space="preserve"> </w:t>
      </w:r>
      <w:r w:rsidR="009E3AD4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>NOT SEEN</w:t>
      </w:r>
    </w:p>
    <w:p w14:paraId="399CA4F4" w14:textId="57FA12AD" w:rsidR="00D33B71" w:rsidRPr="00481867" w:rsidRDefault="00D33B71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 w:rsidRPr="00BF09FA">
        <w:rPr>
          <w:rFonts w:ascii="Arial" w:eastAsia="Times New Roman" w:hAnsi="Arial" w:cs="Arial"/>
          <w:b/>
          <w:bCs/>
          <w:color w:val="333333"/>
          <w:sz w:val="20"/>
          <w:szCs w:val="20"/>
        </w:rPr>
        <w:t>BLOOD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                          </w:t>
      </w:r>
      <w:r w:rsidR="006E03BD">
        <w:rPr>
          <w:rFonts w:ascii="Arial" w:eastAsia="Times New Roman" w:hAnsi="Arial" w:cs="Arial"/>
          <w:color w:val="333333"/>
          <w:sz w:val="20"/>
          <w:szCs w:val="20"/>
        </w:rPr>
        <w:t>NEGATIVE</w:t>
      </w:r>
      <w:r w:rsidR="00474562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474562">
        <w:rPr>
          <w:rFonts w:ascii="Arial" w:eastAsia="Times New Roman" w:hAnsi="Arial" w:cs="Arial"/>
          <w:color w:val="333333"/>
          <w:sz w:val="20"/>
          <w:szCs w:val="20"/>
        </w:rPr>
        <w:tab/>
      </w:r>
      <w:r w:rsidRPr="007B6372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               </w:t>
      </w:r>
      <w:r w:rsidR="001C6838" w:rsidRPr="007B6372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</w:t>
      </w:r>
      <w:r w:rsidR="008B63A3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 </w:t>
      </w:r>
      <w:r w:rsidR="00AB0A8C" w:rsidRPr="007B6372">
        <w:rPr>
          <w:rFonts w:ascii="Arial" w:eastAsia="Times New Roman" w:hAnsi="Arial" w:cs="Arial"/>
          <w:b/>
          <w:bCs/>
          <w:color w:val="333333"/>
          <w:sz w:val="20"/>
          <w:szCs w:val="20"/>
        </w:rPr>
        <w:t>CAST</w:t>
      </w:r>
      <w:r w:rsidR="00481867">
        <w:rPr>
          <w:rFonts w:ascii="Arial" w:eastAsia="Times New Roman" w:hAnsi="Arial" w:cs="Arial"/>
          <w:b/>
          <w:bCs/>
          <w:color w:val="333333"/>
          <w:sz w:val="20"/>
          <w:szCs w:val="20"/>
        </w:rPr>
        <w:tab/>
      </w:r>
      <w:r w:rsidR="00481867">
        <w:rPr>
          <w:rFonts w:ascii="Arial" w:eastAsia="Times New Roman" w:hAnsi="Arial" w:cs="Arial"/>
          <w:b/>
          <w:bCs/>
          <w:color w:val="333333"/>
          <w:sz w:val="20"/>
          <w:szCs w:val="20"/>
        </w:rPr>
        <w:tab/>
      </w:r>
      <w:r w:rsidR="00481867">
        <w:rPr>
          <w:rFonts w:ascii="Arial" w:eastAsia="Times New Roman" w:hAnsi="Arial" w:cs="Arial"/>
          <w:b/>
          <w:bCs/>
          <w:color w:val="333333"/>
          <w:sz w:val="20"/>
          <w:szCs w:val="20"/>
        </w:rPr>
        <w:tab/>
      </w:r>
      <w:r w:rsidR="00481867">
        <w:rPr>
          <w:rFonts w:ascii="Arial" w:eastAsia="Times New Roman" w:hAnsi="Arial" w:cs="Arial"/>
          <w:color w:val="333333"/>
          <w:sz w:val="20"/>
          <w:szCs w:val="20"/>
        </w:rPr>
        <w:t>NOT SEEN</w:t>
      </w:r>
    </w:p>
    <w:p w14:paraId="4970E920" w14:textId="4252BBD2" w:rsidR="00D33B71" w:rsidRPr="00A57B26" w:rsidRDefault="00D33B71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 w:rsidRPr="00BF09FA">
        <w:rPr>
          <w:rFonts w:ascii="Arial" w:eastAsia="Times New Roman" w:hAnsi="Arial" w:cs="Arial"/>
          <w:b/>
          <w:bCs/>
          <w:color w:val="333333"/>
          <w:sz w:val="20"/>
          <w:szCs w:val="20"/>
        </w:rPr>
        <w:t>GLUCOSE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>                     </w:t>
      </w:r>
      <w:r w:rsidR="00967DB5">
        <w:rPr>
          <w:rFonts w:ascii="Arial" w:eastAsia="Times New Roman" w:hAnsi="Arial" w:cs="Arial"/>
          <w:color w:val="333333"/>
          <w:sz w:val="20"/>
          <w:szCs w:val="20"/>
        </w:rPr>
        <w:t>NEGATIVE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                                    </w:t>
      </w:r>
      <w:r w:rsidR="008B63A3">
        <w:rPr>
          <w:rFonts w:ascii="Arial" w:eastAsia="Times New Roman" w:hAnsi="Arial" w:cs="Arial"/>
          <w:color w:val="333333"/>
          <w:sz w:val="20"/>
          <w:szCs w:val="20"/>
        </w:rPr>
        <w:t xml:space="preserve">  </w:t>
      </w:r>
      <w:r w:rsidR="0072256B"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proofErr w:type="gramStart"/>
      <w:r w:rsidR="00AB0A8C" w:rsidRPr="007B6372">
        <w:rPr>
          <w:rFonts w:ascii="Arial" w:eastAsia="Times New Roman" w:hAnsi="Arial" w:cs="Arial"/>
          <w:b/>
          <w:bCs/>
          <w:color w:val="333333"/>
          <w:sz w:val="20"/>
          <w:szCs w:val="20"/>
        </w:rPr>
        <w:t>CRYSTALS</w:t>
      </w:r>
      <w:r w:rsidR="00481867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 </w:t>
      </w:r>
      <w:r w:rsidR="003629AB">
        <w:rPr>
          <w:rFonts w:ascii="Arial" w:eastAsia="Times New Roman" w:hAnsi="Arial" w:cs="Arial"/>
          <w:b/>
          <w:bCs/>
          <w:color w:val="333333"/>
          <w:sz w:val="20"/>
          <w:szCs w:val="20"/>
        </w:rPr>
        <w:tab/>
      </w:r>
      <w:proofErr w:type="gramEnd"/>
      <w:r w:rsidR="003629AB">
        <w:rPr>
          <w:rFonts w:ascii="Arial" w:eastAsia="Times New Roman" w:hAnsi="Arial" w:cs="Arial"/>
          <w:b/>
          <w:bCs/>
          <w:color w:val="333333"/>
          <w:sz w:val="20"/>
          <w:szCs w:val="20"/>
        </w:rPr>
        <w:tab/>
      </w:r>
      <w:r w:rsidR="003629AB" w:rsidRPr="003629AB">
        <w:rPr>
          <w:rFonts w:ascii="Arial" w:eastAsia="Times New Roman" w:hAnsi="Arial" w:cs="Arial"/>
          <w:color w:val="333333"/>
          <w:sz w:val="20"/>
          <w:szCs w:val="20"/>
        </w:rPr>
        <w:t>NOT SEEN</w:t>
      </w:r>
    </w:p>
    <w:p w14:paraId="0BAC4B38" w14:textId="68E29250" w:rsidR="00D33B71" w:rsidRDefault="00D33B71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 w:rsidRPr="00BF09FA">
        <w:rPr>
          <w:rFonts w:ascii="Arial" w:eastAsia="Times New Roman" w:hAnsi="Arial" w:cs="Arial"/>
          <w:b/>
          <w:bCs/>
          <w:color w:val="333333"/>
          <w:sz w:val="20"/>
          <w:szCs w:val="20"/>
        </w:rPr>
        <w:t>BILIRUBI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N                    </w:t>
      </w:r>
      <w:r w:rsidR="00257081">
        <w:rPr>
          <w:rFonts w:ascii="Arial" w:eastAsia="Times New Roman" w:hAnsi="Arial" w:cs="Arial"/>
          <w:color w:val="333333"/>
          <w:sz w:val="20"/>
          <w:szCs w:val="20"/>
        </w:rPr>
        <w:t>NEGATIVE</w:t>
      </w:r>
      <w:r w:rsidR="00476814"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="0007488E">
        <w:rPr>
          <w:rFonts w:ascii="Arial" w:eastAsia="Times New Roman" w:hAnsi="Arial" w:cs="Arial"/>
          <w:color w:val="333333"/>
          <w:sz w:val="20"/>
          <w:szCs w:val="20"/>
        </w:rPr>
        <w:tab/>
        <w:t xml:space="preserve">    </w:t>
      </w:r>
      <w:r w:rsidR="008E01CB">
        <w:rPr>
          <w:rFonts w:ascii="Arial" w:eastAsia="Times New Roman" w:hAnsi="Arial" w:cs="Arial"/>
          <w:color w:val="333333"/>
          <w:sz w:val="20"/>
          <w:szCs w:val="20"/>
        </w:rPr>
        <w:tab/>
        <w:t xml:space="preserve">   </w:t>
      </w:r>
      <w:r w:rsidR="008E01CB" w:rsidRPr="005E7D6B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</w:t>
      </w:r>
      <w:r w:rsidR="00457171">
        <w:rPr>
          <w:rFonts w:ascii="Arial" w:eastAsia="Times New Roman" w:hAnsi="Arial" w:cs="Arial"/>
          <w:b/>
          <w:bCs/>
          <w:color w:val="333333"/>
          <w:sz w:val="20"/>
          <w:szCs w:val="20"/>
        </w:rPr>
        <w:tab/>
        <w:t xml:space="preserve">   </w:t>
      </w:r>
      <w:r w:rsidR="008B63A3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</w:t>
      </w:r>
      <w:r w:rsidR="00257081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</w:t>
      </w:r>
      <w:r w:rsidR="008B63A3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</w:t>
      </w:r>
      <w:proofErr w:type="gramStart"/>
      <w:r w:rsidR="00AB0A8C">
        <w:rPr>
          <w:rFonts w:ascii="Arial" w:eastAsia="Times New Roman" w:hAnsi="Arial" w:cs="Arial"/>
          <w:b/>
          <w:bCs/>
          <w:color w:val="333333"/>
          <w:sz w:val="20"/>
          <w:szCs w:val="20"/>
        </w:rPr>
        <w:t>OTHERS</w:t>
      </w:r>
      <w:r w:rsidR="009E3AD4">
        <w:rPr>
          <w:rFonts w:ascii="Arial" w:eastAsia="Times New Roman" w:hAnsi="Arial" w:cs="Arial"/>
          <w:b/>
          <w:bCs/>
          <w:color w:val="333333"/>
          <w:sz w:val="20"/>
          <w:szCs w:val="20"/>
        </w:rPr>
        <w:t>(</w:t>
      </w:r>
      <w:proofErr w:type="gramEnd"/>
      <w:r w:rsidR="009E3AD4">
        <w:rPr>
          <w:rFonts w:ascii="Arial" w:eastAsia="Times New Roman" w:hAnsi="Arial" w:cs="Arial"/>
          <w:b/>
          <w:bCs/>
          <w:color w:val="333333"/>
          <w:sz w:val="20"/>
          <w:szCs w:val="20"/>
        </w:rPr>
        <w:t>specify)</w:t>
      </w:r>
      <w:r w:rsidR="00AB0A8C">
        <w:rPr>
          <w:rFonts w:ascii="Arial" w:eastAsia="Times New Roman" w:hAnsi="Arial" w:cs="Arial"/>
          <w:b/>
          <w:bCs/>
          <w:color w:val="333333"/>
          <w:sz w:val="20"/>
          <w:szCs w:val="20"/>
        </w:rPr>
        <w:tab/>
      </w:r>
      <w:r w:rsidR="00615380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            </w:t>
      </w:r>
      <w:r w:rsidR="00FF0400">
        <w:rPr>
          <w:rFonts w:ascii="Arial" w:eastAsia="Times New Roman" w:hAnsi="Arial" w:cs="Arial"/>
          <w:color w:val="333333"/>
          <w:sz w:val="20"/>
          <w:szCs w:val="20"/>
        </w:rPr>
        <w:t>NONE</w:t>
      </w:r>
    </w:p>
    <w:p w14:paraId="03223C71" w14:textId="4B631B40" w:rsidR="00F86D90" w:rsidRPr="00A57B26" w:rsidRDefault="00F86D90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 w:rsidRPr="00F86D90">
        <w:rPr>
          <w:rFonts w:ascii="Arial" w:eastAsia="Times New Roman" w:hAnsi="Arial" w:cs="Arial"/>
          <w:b/>
          <w:bCs/>
          <w:color w:val="333333"/>
          <w:sz w:val="20"/>
          <w:szCs w:val="20"/>
        </w:rPr>
        <w:t>LEUKOCYTES</w:t>
      </w:r>
      <w:r w:rsidR="005306FD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446602">
        <w:rPr>
          <w:rFonts w:ascii="Arial" w:eastAsia="Times New Roman" w:hAnsi="Arial" w:cs="Arial"/>
          <w:color w:val="333333"/>
          <w:sz w:val="20"/>
          <w:szCs w:val="20"/>
        </w:rPr>
        <w:t xml:space="preserve">            </w:t>
      </w:r>
      <w:r w:rsidR="005474BF">
        <w:rPr>
          <w:rFonts w:ascii="Arial" w:eastAsia="Times New Roman" w:hAnsi="Arial" w:cs="Arial"/>
          <w:color w:val="333333"/>
          <w:sz w:val="20"/>
          <w:szCs w:val="20"/>
        </w:rPr>
        <w:t>TRACE</w:t>
      </w:r>
    </w:p>
    <w:p w14:paraId="6BCE479B" w14:textId="529DB967" w:rsidR="00D33B71" w:rsidRPr="00A57B26" w:rsidRDefault="00D33B71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 w:rsidRPr="00F86D90">
        <w:rPr>
          <w:rFonts w:ascii="Arial" w:eastAsia="Times New Roman" w:hAnsi="Arial" w:cs="Arial"/>
          <w:b/>
          <w:bCs/>
          <w:color w:val="333333"/>
          <w:sz w:val="20"/>
          <w:szCs w:val="20"/>
        </w:rPr>
        <w:t>UROBILINOGEN   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       </w:t>
      </w:r>
      <w:r w:rsidR="00F83A96">
        <w:rPr>
          <w:rFonts w:ascii="Arial" w:eastAsia="Times New Roman" w:hAnsi="Arial" w:cs="Arial"/>
          <w:color w:val="333333"/>
          <w:sz w:val="20"/>
          <w:szCs w:val="20"/>
        </w:rPr>
        <w:t>NORMAL</w:t>
      </w:r>
      <w:r w:rsidR="008E01CB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476814" w:rsidRPr="00A57B26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476814" w:rsidRPr="00A57B26">
        <w:rPr>
          <w:rFonts w:ascii="Arial" w:eastAsia="Times New Roman" w:hAnsi="Arial" w:cs="Arial"/>
          <w:color w:val="333333"/>
          <w:sz w:val="20"/>
          <w:szCs w:val="20"/>
        </w:rPr>
        <w:tab/>
        <w:t xml:space="preserve">     </w:t>
      </w:r>
    </w:p>
    <w:p w14:paraId="18F915B7" w14:textId="77777777" w:rsidR="008B63A3" w:rsidRDefault="008B63A3" w:rsidP="008B63A3">
      <w:pPr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</w:p>
    <w:p w14:paraId="1ADB4CE0" w14:textId="77777777" w:rsidR="008B63A3" w:rsidRDefault="008B63A3" w:rsidP="008B63A3">
      <w:pPr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</w:p>
    <w:p w14:paraId="09C0C3FC" w14:textId="77777777" w:rsidR="008B63A3" w:rsidRDefault="008B63A3" w:rsidP="008B63A3">
      <w:pPr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</w:p>
    <w:p w14:paraId="7EFE28F7" w14:textId="32AB82CD" w:rsidR="007E591E" w:rsidRPr="008B63A3" w:rsidRDefault="007E591E" w:rsidP="00E07CE2">
      <w:pPr>
        <w:pStyle w:val="ListParagraph"/>
        <w:tabs>
          <w:tab w:val="left" w:pos="3900"/>
        </w:tabs>
        <w:spacing w:line="360" w:lineRule="auto"/>
        <w:rPr>
          <w:rFonts w:ascii="Arial" w:hAnsi="Arial" w:cs="Arial"/>
          <w:sz w:val="20"/>
          <w:szCs w:val="20"/>
        </w:rPr>
      </w:pPr>
    </w:p>
    <w:sectPr w:rsidR="007E591E" w:rsidRPr="008B63A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4F3E2" w14:textId="77777777" w:rsidR="00670225" w:rsidRDefault="00670225" w:rsidP="00D25E8C">
      <w:pPr>
        <w:spacing w:after="0" w:line="240" w:lineRule="auto"/>
      </w:pPr>
      <w:r>
        <w:separator/>
      </w:r>
    </w:p>
  </w:endnote>
  <w:endnote w:type="continuationSeparator" w:id="0">
    <w:p w14:paraId="21667CBA" w14:textId="77777777" w:rsidR="00670225" w:rsidRDefault="00670225" w:rsidP="00D25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4E10C" w14:textId="77777777" w:rsidR="00670225" w:rsidRDefault="00670225" w:rsidP="00D25E8C">
      <w:pPr>
        <w:spacing w:after="0" w:line="240" w:lineRule="auto"/>
      </w:pPr>
      <w:r>
        <w:separator/>
      </w:r>
    </w:p>
  </w:footnote>
  <w:footnote w:type="continuationSeparator" w:id="0">
    <w:p w14:paraId="663321BE" w14:textId="77777777" w:rsidR="00670225" w:rsidRDefault="00670225" w:rsidP="00D25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E1179" w14:textId="77777777" w:rsidR="00247B8E" w:rsidRDefault="00000000">
    <w:pPr>
      <w:pStyle w:val="Header"/>
    </w:pPr>
    <w:sdt>
      <w:sdtPr>
        <w:id w:val="968752352"/>
        <w:temporary/>
        <w:showingPlcHdr/>
        <w15:appearance w15:val="hidden"/>
      </w:sdtPr>
      <w:sdtContent>
        <w:r w:rsidR="00247B8E">
          <w:t>[Type here]</w:t>
        </w:r>
      </w:sdtContent>
    </w:sdt>
  </w:p>
  <w:p w14:paraId="2A010069" w14:textId="77777777" w:rsidR="00D25E8C" w:rsidRDefault="005B473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E898A4B" wp14:editId="0D8B3D5C">
              <wp:simplePos x="0" y="0"/>
              <wp:positionH relativeFrom="column">
                <wp:posOffset>207645</wp:posOffset>
              </wp:positionH>
              <wp:positionV relativeFrom="paragraph">
                <wp:posOffset>-608965</wp:posOffset>
              </wp:positionV>
              <wp:extent cx="5353050" cy="1295400"/>
              <wp:effectExtent l="0" t="0" r="19050" b="1905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3050" cy="1295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2F9E6497" w14:textId="77777777" w:rsidR="002574BF" w:rsidRPr="005B4734" w:rsidRDefault="002574BF" w:rsidP="002574BF">
                          <w:pPr>
                            <w:shd w:val="clear" w:color="auto" w:fill="FFFFFF" w:themeFill="background1"/>
                            <w:spacing w:after="10" w:line="240" w:lineRule="auto"/>
                            <w:jc w:val="center"/>
                            <w:rPr>
                              <w:b/>
                              <w:color w:val="0070C0"/>
                              <w:sz w:val="52"/>
                              <w:szCs w:val="40"/>
                            </w:rPr>
                          </w:pPr>
                          <w:r w:rsidRPr="005B4734">
                            <w:rPr>
                              <w:b/>
                              <w:color w:val="0070C0"/>
                              <w:sz w:val="52"/>
                              <w:szCs w:val="40"/>
                              <w14:textOutline w14:w="12700" w14:cap="flat" w14:cmpd="sng" w14:algn="ctr">
                                <w14:solidFill>
                                  <w14:schemeClr w14:val="accent4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ST. BERNARD MEDICAL CENTRE</w:t>
                          </w:r>
                        </w:p>
                        <w:p w14:paraId="6A85B7B0" w14:textId="77777777" w:rsidR="002574BF" w:rsidRPr="005B4734" w:rsidRDefault="002574BF" w:rsidP="00215F3F">
                          <w:pPr>
                            <w:shd w:val="clear" w:color="auto" w:fill="FFFFFF" w:themeFill="background1"/>
                            <w:spacing w:after="10" w:line="240" w:lineRule="auto"/>
                            <w:rPr>
                              <w:b/>
                              <w:color w:val="0070C0"/>
                              <w:sz w:val="20"/>
                              <w:szCs w:val="20"/>
                            </w:rPr>
                          </w:pPr>
                        </w:p>
                        <w:p w14:paraId="26E4DC0A" w14:textId="77777777" w:rsidR="00FE3C26" w:rsidRPr="005B4734" w:rsidRDefault="00247B8E" w:rsidP="00215F3F">
                          <w:pPr>
                            <w:shd w:val="clear" w:color="auto" w:fill="FFFFFF" w:themeFill="background1"/>
                            <w:spacing w:after="10" w:line="240" w:lineRule="auto"/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>P.O.</w:t>
                          </w:r>
                          <w:r w:rsidR="00DC1120"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 xml:space="preserve">BOX CO </w:t>
                          </w:r>
                          <w:r w:rsidR="00DC1120"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>2798, TEMA</w:t>
                          </w:r>
                          <w:r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>.</w:t>
                          </w:r>
                          <w:r w:rsidR="00BA2158"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14:paraId="34DA4433" w14:textId="77777777" w:rsidR="00FE3C26" w:rsidRPr="005B4734" w:rsidRDefault="00FE3C26" w:rsidP="00215F3F">
                          <w:pPr>
                            <w:shd w:val="clear" w:color="auto" w:fill="FFFFFF" w:themeFill="background1"/>
                            <w:spacing w:after="10" w:line="240" w:lineRule="auto"/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>MOB</w:t>
                          </w:r>
                          <w:r w:rsidR="00247B8E"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>: (233) 244-380-4780</w:t>
                          </w:r>
                          <w:r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 xml:space="preserve"> </w:t>
                          </w:r>
                          <w:r w:rsidR="00247B8E"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>/</w:t>
                          </w:r>
                          <w:r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 xml:space="preserve"> </w:t>
                          </w:r>
                          <w:r w:rsidR="00247B8E"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>279-</w:t>
                          </w:r>
                          <w:r w:rsidR="00DC1120"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 xml:space="preserve">210-483 </w:t>
                          </w:r>
                        </w:p>
                        <w:p w14:paraId="347726D4" w14:textId="77777777" w:rsidR="00DC1120" w:rsidRPr="005B4734" w:rsidRDefault="00FE3C26" w:rsidP="00215F3F">
                          <w:pPr>
                            <w:shd w:val="clear" w:color="auto" w:fill="FFFFFF" w:themeFill="background1"/>
                            <w:spacing w:after="10" w:line="240" w:lineRule="auto"/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 xml:space="preserve">TEL: (233) </w:t>
                          </w:r>
                          <w:r w:rsidR="00DC1120"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>030-331-1700/030-331-1701</w:t>
                          </w:r>
                        </w:p>
                        <w:p w14:paraId="5A1965BC" w14:textId="77777777" w:rsidR="00DC1120" w:rsidRPr="005B4734" w:rsidRDefault="00DC1120" w:rsidP="002574BF">
                          <w:pPr>
                            <w:shd w:val="clear" w:color="auto" w:fill="FFFFFF" w:themeFill="background1"/>
                            <w:spacing w:after="16" w:line="192" w:lineRule="auto"/>
                            <w:rPr>
                              <w:b/>
                              <w:color w:val="0070C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898A4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16.35pt;margin-top:-47.95pt;width:421.5pt;height:10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" fillcolor="white [3201]" strokeweight=".5pt">
              <v:textbox>
                <w:txbxContent>
                  <w:p w14:paraId="2F9E6497" w14:textId="77777777" w:rsidR="002574BF" w:rsidRPr="005B4734" w:rsidRDefault="002574BF" w:rsidP="002574BF">
                    <w:pPr>
                      <w:shd w:val="clear" w:color="auto" w:fill="FFFFFF" w:themeFill="background1"/>
                      <w:spacing w:after="10" w:line="240" w:lineRule="auto"/>
                      <w:jc w:val="center"/>
                      <w:rPr>
                        <w:b/>
                        <w:color w:val="0070C0"/>
                        <w:sz w:val="52"/>
                        <w:szCs w:val="40"/>
                      </w:rPr>
                    </w:pPr>
                    <w:r w:rsidRPr="005B4734">
                      <w:rPr>
                        <w:b/>
                        <w:color w:val="0070C0"/>
                        <w:sz w:val="52"/>
                        <w:szCs w:val="40"/>
                        <w14:textOutline w14:w="12700" w14:cap="flat" w14:cmpd="sng" w14:algn="ctr">
                          <w14:solidFill>
                            <w14:schemeClr w14:val="accent4"/>
                          </w14:solidFill>
                          <w14:prstDash w14:val="solid"/>
                          <w14:round/>
                        </w14:textOutline>
                      </w:rPr>
                      <w:t>ST. BERNARD MEDICAL CENTRE</w:t>
                    </w:r>
                  </w:p>
                  <w:p w14:paraId="6A85B7B0" w14:textId="77777777" w:rsidR="002574BF" w:rsidRPr="005B4734" w:rsidRDefault="002574BF" w:rsidP="00215F3F">
                    <w:pPr>
                      <w:shd w:val="clear" w:color="auto" w:fill="FFFFFF" w:themeFill="background1"/>
                      <w:spacing w:after="10" w:line="240" w:lineRule="auto"/>
                      <w:rPr>
                        <w:b/>
                        <w:color w:val="0070C0"/>
                        <w:sz w:val="20"/>
                        <w:szCs w:val="20"/>
                      </w:rPr>
                    </w:pPr>
                  </w:p>
                  <w:p w14:paraId="26E4DC0A" w14:textId="77777777" w:rsidR="00FE3C26" w:rsidRPr="005B4734" w:rsidRDefault="00247B8E" w:rsidP="00215F3F">
                    <w:pPr>
                      <w:shd w:val="clear" w:color="auto" w:fill="FFFFFF" w:themeFill="background1"/>
                      <w:spacing w:after="10" w:line="240" w:lineRule="auto"/>
                      <w:rPr>
                        <w:b/>
                        <w:color w:val="0070C0"/>
                        <w:sz w:val="24"/>
                        <w:szCs w:val="24"/>
                      </w:rPr>
                    </w:pPr>
                    <w:r w:rsidRPr="005B4734">
                      <w:rPr>
                        <w:b/>
                        <w:color w:val="0070C0"/>
                        <w:sz w:val="24"/>
                        <w:szCs w:val="24"/>
                      </w:rPr>
                      <w:t>P.O.</w:t>
                    </w:r>
                    <w:r w:rsidR="00DC1120" w:rsidRPr="005B4734">
                      <w:rPr>
                        <w:b/>
                        <w:color w:val="0070C0"/>
                        <w:sz w:val="24"/>
                        <w:szCs w:val="24"/>
                      </w:rPr>
                      <w:t xml:space="preserve"> </w:t>
                    </w:r>
                    <w:r w:rsidRPr="005B4734">
                      <w:rPr>
                        <w:b/>
                        <w:color w:val="0070C0"/>
                        <w:sz w:val="24"/>
                        <w:szCs w:val="24"/>
                      </w:rPr>
                      <w:t xml:space="preserve">BOX CO </w:t>
                    </w:r>
                    <w:r w:rsidR="00DC1120" w:rsidRPr="005B4734">
                      <w:rPr>
                        <w:b/>
                        <w:color w:val="0070C0"/>
                        <w:sz w:val="24"/>
                        <w:szCs w:val="24"/>
                      </w:rPr>
                      <w:t>2798, TEMA</w:t>
                    </w:r>
                    <w:r w:rsidRPr="005B4734">
                      <w:rPr>
                        <w:b/>
                        <w:color w:val="0070C0"/>
                        <w:sz w:val="24"/>
                        <w:szCs w:val="24"/>
                      </w:rPr>
                      <w:t>.</w:t>
                    </w:r>
                    <w:r w:rsidR="00BA2158" w:rsidRPr="005B4734">
                      <w:rPr>
                        <w:b/>
                        <w:color w:val="0070C0"/>
                        <w:sz w:val="24"/>
                        <w:szCs w:val="24"/>
                      </w:rPr>
                      <w:t xml:space="preserve"> </w:t>
                    </w:r>
                  </w:p>
                  <w:p w14:paraId="34DA4433" w14:textId="77777777" w:rsidR="00FE3C26" w:rsidRPr="005B4734" w:rsidRDefault="00FE3C26" w:rsidP="00215F3F">
                    <w:pPr>
                      <w:shd w:val="clear" w:color="auto" w:fill="FFFFFF" w:themeFill="background1"/>
                      <w:spacing w:after="10" w:line="240" w:lineRule="auto"/>
                      <w:rPr>
                        <w:b/>
                        <w:color w:val="0070C0"/>
                        <w:sz w:val="24"/>
                        <w:szCs w:val="24"/>
                      </w:rPr>
                    </w:pPr>
                    <w:r w:rsidRPr="005B4734">
                      <w:rPr>
                        <w:b/>
                        <w:color w:val="0070C0"/>
                        <w:sz w:val="24"/>
                        <w:szCs w:val="24"/>
                      </w:rPr>
                      <w:t>MOB</w:t>
                    </w:r>
                    <w:r w:rsidR="00247B8E" w:rsidRPr="005B4734">
                      <w:rPr>
                        <w:b/>
                        <w:color w:val="0070C0"/>
                        <w:sz w:val="24"/>
                        <w:szCs w:val="24"/>
                      </w:rPr>
                      <w:t>: (233) 244-380-4780</w:t>
                    </w:r>
                    <w:r w:rsidRPr="005B4734">
                      <w:rPr>
                        <w:b/>
                        <w:color w:val="0070C0"/>
                        <w:sz w:val="24"/>
                        <w:szCs w:val="24"/>
                      </w:rPr>
                      <w:t xml:space="preserve"> </w:t>
                    </w:r>
                    <w:r w:rsidR="00247B8E" w:rsidRPr="005B4734">
                      <w:rPr>
                        <w:b/>
                        <w:color w:val="0070C0"/>
                        <w:sz w:val="24"/>
                        <w:szCs w:val="24"/>
                      </w:rPr>
                      <w:t>/</w:t>
                    </w:r>
                    <w:r w:rsidRPr="005B4734">
                      <w:rPr>
                        <w:b/>
                        <w:color w:val="0070C0"/>
                        <w:sz w:val="24"/>
                        <w:szCs w:val="24"/>
                      </w:rPr>
                      <w:t xml:space="preserve"> </w:t>
                    </w:r>
                    <w:r w:rsidR="00247B8E" w:rsidRPr="005B4734">
                      <w:rPr>
                        <w:b/>
                        <w:color w:val="0070C0"/>
                        <w:sz w:val="24"/>
                        <w:szCs w:val="24"/>
                      </w:rPr>
                      <w:t>279-</w:t>
                    </w:r>
                    <w:r w:rsidR="00DC1120" w:rsidRPr="005B4734">
                      <w:rPr>
                        <w:b/>
                        <w:color w:val="0070C0"/>
                        <w:sz w:val="24"/>
                        <w:szCs w:val="24"/>
                      </w:rPr>
                      <w:t xml:space="preserve">210-483 </w:t>
                    </w:r>
                  </w:p>
                  <w:p w14:paraId="347726D4" w14:textId="77777777" w:rsidR="00DC1120" w:rsidRPr="005B4734" w:rsidRDefault="00FE3C26" w:rsidP="00215F3F">
                    <w:pPr>
                      <w:shd w:val="clear" w:color="auto" w:fill="FFFFFF" w:themeFill="background1"/>
                      <w:spacing w:after="10" w:line="240" w:lineRule="auto"/>
                      <w:rPr>
                        <w:b/>
                        <w:color w:val="0070C0"/>
                        <w:sz w:val="24"/>
                        <w:szCs w:val="24"/>
                      </w:rPr>
                    </w:pPr>
                    <w:r w:rsidRPr="005B4734">
                      <w:rPr>
                        <w:b/>
                        <w:color w:val="0070C0"/>
                        <w:sz w:val="24"/>
                        <w:szCs w:val="24"/>
                      </w:rPr>
                      <w:t xml:space="preserve">TEL: (233) </w:t>
                    </w:r>
                    <w:r w:rsidR="00DC1120" w:rsidRPr="005B4734">
                      <w:rPr>
                        <w:b/>
                        <w:color w:val="0070C0"/>
                        <w:sz w:val="24"/>
                        <w:szCs w:val="24"/>
                      </w:rPr>
                      <w:t>030-331-1700/030-331-1701</w:t>
                    </w:r>
                  </w:p>
                  <w:p w14:paraId="5A1965BC" w14:textId="77777777" w:rsidR="00DC1120" w:rsidRPr="005B4734" w:rsidRDefault="00DC1120" w:rsidP="002574BF">
                    <w:pPr>
                      <w:shd w:val="clear" w:color="auto" w:fill="FFFFFF" w:themeFill="background1"/>
                      <w:spacing w:after="16" w:line="192" w:lineRule="auto"/>
                      <w:rPr>
                        <w:b/>
                        <w:color w:val="0070C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BDAB4B" wp14:editId="546130EA">
              <wp:simplePos x="0" y="0"/>
              <wp:positionH relativeFrom="column">
                <wp:posOffset>-904875</wp:posOffset>
              </wp:positionH>
              <wp:positionV relativeFrom="paragraph">
                <wp:posOffset>-609600</wp:posOffset>
              </wp:positionV>
              <wp:extent cx="7734300" cy="1419225"/>
              <wp:effectExtent l="0" t="0" r="19050" b="2857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4300" cy="141922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rgbClr val="FFFF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B6C6835" w14:textId="77777777" w:rsidR="00247B8E" w:rsidRPr="00DC1120" w:rsidRDefault="00FE3C26" w:rsidP="00215F3F">
                          <w:pPr>
                            <w:ind w:firstLine="720"/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41AB4D9" wp14:editId="3F98D4E1">
                                <wp:extent cx="560705" cy="1247775"/>
                                <wp:effectExtent l="0" t="0" r="0" b="9525"/>
                                <wp:docPr id="22" name="Picture 2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 rot="10800000" flipV="1">
                                          <a:off x="0" y="0"/>
                                          <a:ext cx="567723" cy="126339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9D2B0A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  <w:t xml:space="preserve">   </w:t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9D2B0A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  <w:r w:rsidR="009D2B0A">
                            <w:rPr>
                              <w:noProof/>
                            </w:rPr>
                            <w:drawing>
                              <wp:inline distT="0" distB="0" distL="0" distR="0" wp14:anchorId="652B92E1" wp14:editId="53AEA518">
                                <wp:extent cx="560705" cy="1247775"/>
                                <wp:effectExtent l="0" t="0" r="0" b="9525"/>
                                <wp:docPr id="23" name="Picture 2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 rot="10800000" flipV="1">
                                          <a:off x="0" y="0"/>
                                          <a:ext cx="587807" cy="130808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8E6B09E" w14:textId="77777777" w:rsidR="00247B8E" w:rsidRPr="00247B8E" w:rsidRDefault="00247B8E" w:rsidP="00FE3C26">
                          <w:pPr>
                            <w:jc w:val="center"/>
                            <w:rPr>
                              <w:b/>
                              <w:color w:val="D1E7A8" w:themeColor="accent2" w:themeTint="66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1BDAB4B" id="Rectangle 8" o:spid="_x0000_s1027" style="position:absolute;margin-left:-71.25pt;margin-top:-48pt;width:609pt;height:11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" fillcolor="#002060" strokecolor="yellow" strokeweight="1pt">
              <v:textbox>
                <w:txbxContent>
                  <w:p w14:paraId="6B6C6835" w14:textId="77777777" w:rsidR="00247B8E" w:rsidRPr="00DC1120" w:rsidRDefault="00FE3C26" w:rsidP="00215F3F">
                    <w:pPr>
                      <w:ind w:firstLine="720"/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741AB4D9" wp14:editId="3F98D4E1">
                          <wp:extent cx="560705" cy="1247775"/>
                          <wp:effectExtent l="0" t="0" r="0" b="9525"/>
                          <wp:docPr id="22" name="Picture 2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 rot="10800000" flipV="1">
                                    <a:off x="0" y="0"/>
                                    <a:ext cx="567723" cy="126339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9D2B0A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  <w:t xml:space="preserve">   </w:t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9D2B0A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 xml:space="preserve">     </w:t>
                    </w:r>
                    <w:r w:rsidR="009D2B0A">
                      <w:rPr>
                        <w:noProof/>
                      </w:rPr>
                      <w:drawing>
                        <wp:inline distT="0" distB="0" distL="0" distR="0" wp14:anchorId="652B92E1" wp14:editId="53AEA518">
                          <wp:extent cx="560705" cy="1247775"/>
                          <wp:effectExtent l="0" t="0" r="0" b="9525"/>
                          <wp:docPr id="23" name="Picture 2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 rot="10800000" flipV="1">
                                    <a:off x="0" y="0"/>
                                    <a:ext cx="587807" cy="13080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8E6B09E" w14:textId="77777777" w:rsidR="00247B8E" w:rsidRPr="00247B8E" w:rsidRDefault="00247B8E" w:rsidP="00FE3C26">
                    <w:pPr>
                      <w:jc w:val="center"/>
                      <w:rPr>
                        <w:b/>
                        <w:color w:val="D1E7A8" w:themeColor="accent2" w:themeTint="66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C0720"/>
    <w:multiLevelType w:val="hybridMultilevel"/>
    <w:tmpl w:val="F96A0E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044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3C"/>
    <w:rsid w:val="000049A7"/>
    <w:rsid w:val="00021759"/>
    <w:rsid w:val="00024FB9"/>
    <w:rsid w:val="00037381"/>
    <w:rsid w:val="0004374C"/>
    <w:rsid w:val="0007488E"/>
    <w:rsid w:val="00080547"/>
    <w:rsid w:val="00084E25"/>
    <w:rsid w:val="00086D5F"/>
    <w:rsid w:val="00093C03"/>
    <w:rsid w:val="00093CD4"/>
    <w:rsid w:val="00093EB7"/>
    <w:rsid w:val="0009796E"/>
    <w:rsid w:val="000B033A"/>
    <w:rsid w:val="000B6110"/>
    <w:rsid w:val="000E1673"/>
    <w:rsid w:val="000E3410"/>
    <w:rsid w:val="000E46EC"/>
    <w:rsid w:val="001112F2"/>
    <w:rsid w:val="0011495F"/>
    <w:rsid w:val="00120F29"/>
    <w:rsid w:val="001238B1"/>
    <w:rsid w:val="00126E0D"/>
    <w:rsid w:val="00131AF6"/>
    <w:rsid w:val="0013421D"/>
    <w:rsid w:val="00145CF1"/>
    <w:rsid w:val="00161869"/>
    <w:rsid w:val="00175164"/>
    <w:rsid w:val="00175B01"/>
    <w:rsid w:val="00181A04"/>
    <w:rsid w:val="0018690C"/>
    <w:rsid w:val="001A188C"/>
    <w:rsid w:val="001B1E02"/>
    <w:rsid w:val="001B536F"/>
    <w:rsid w:val="001C16A9"/>
    <w:rsid w:val="001C304D"/>
    <w:rsid w:val="001C6838"/>
    <w:rsid w:val="001C6D22"/>
    <w:rsid w:val="001C782C"/>
    <w:rsid w:val="001D46D7"/>
    <w:rsid w:val="001F05FB"/>
    <w:rsid w:val="0020085E"/>
    <w:rsid w:val="00203165"/>
    <w:rsid w:val="00215D39"/>
    <w:rsid w:val="00215F3F"/>
    <w:rsid w:val="00226717"/>
    <w:rsid w:val="00247B8E"/>
    <w:rsid w:val="002505D1"/>
    <w:rsid w:val="00257081"/>
    <w:rsid w:val="002574BF"/>
    <w:rsid w:val="00264F6C"/>
    <w:rsid w:val="0027314E"/>
    <w:rsid w:val="00292B52"/>
    <w:rsid w:val="00297141"/>
    <w:rsid w:val="002B3D6F"/>
    <w:rsid w:val="002B65DD"/>
    <w:rsid w:val="002D13F6"/>
    <w:rsid w:val="002E41D5"/>
    <w:rsid w:val="002F27CD"/>
    <w:rsid w:val="002F4F60"/>
    <w:rsid w:val="00304BD5"/>
    <w:rsid w:val="0033063F"/>
    <w:rsid w:val="003440B8"/>
    <w:rsid w:val="003629AB"/>
    <w:rsid w:val="00366771"/>
    <w:rsid w:val="003777E8"/>
    <w:rsid w:val="0037796D"/>
    <w:rsid w:val="00380962"/>
    <w:rsid w:val="00393E75"/>
    <w:rsid w:val="00395538"/>
    <w:rsid w:val="003A7150"/>
    <w:rsid w:val="003C0548"/>
    <w:rsid w:val="003D3CE7"/>
    <w:rsid w:val="003D5186"/>
    <w:rsid w:val="0042272C"/>
    <w:rsid w:val="00423583"/>
    <w:rsid w:val="0042702D"/>
    <w:rsid w:val="00430B99"/>
    <w:rsid w:val="0043346E"/>
    <w:rsid w:val="00436C1E"/>
    <w:rsid w:val="00446602"/>
    <w:rsid w:val="0045569E"/>
    <w:rsid w:val="00457171"/>
    <w:rsid w:val="004609B0"/>
    <w:rsid w:val="004700E5"/>
    <w:rsid w:val="004723EB"/>
    <w:rsid w:val="00474562"/>
    <w:rsid w:val="00476814"/>
    <w:rsid w:val="00481867"/>
    <w:rsid w:val="00485562"/>
    <w:rsid w:val="00485E78"/>
    <w:rsid w:val="00497BD7"/>
    <w:rsid w:val="004A06B3"/>
    <w:rsid w:val="004A3F17"/>
    <w:rsid w:val="004B4FD9"/>
    <w:rsid w:val="004C3AED"/>
    <w:rsid w:val="004D09A1"/>
    <w:rsid w:val="004D3E13"/>
    <w:rsid w:val="004D6E3E"/>
    <w:rsid w:val="004D7365"/>
    <w:rsid w:val="004E677C"/>
    <w:rsid w:val="00500D93"/>
    <w:rsid w:val="00500EAF"/>
    <w:rsid w:val="00501012"/>
    <w:rsid w:val="005052D6"/>
    <w:rsid w:val="005057ED"/>
    <w:rsid w:val="00506541"/>
    <w:rsid w:val="00510647"/>
    <w:rsid w:val="0052299C"/>
    <w:rsid w:val="005306FD"/>
    <w:rsid w:val="00530F29"/>
    <w:rsid w:val="005444DA"/>
    <w:rsid w:val="005474BF"/>
    <w:rsid w:val="00553034"/>
    <w:rsid w:val="00554FAF"/>
    <w:rsid w:val="00560727"/>
    <w:rsid w:val="00560F11"/>
    <w:rsid w:val="00570DBA"/>
    <w:rsid w:val="00573929"/>
    <w:rsid w:val="00591C6C"/>
    <w:rsid w:val="00597269"/>
    <w:rsid w:val="005B4734"/>
    <w:rsid w:val="005C0250"/>
    <w:rsid w:val="005C1399"/>
    <w:rsid w:val="005C16A8"/>
    <w:rsid w:val="005D6B40"/>
    <w:rsid w:val="005D6E13"/>
    <w:rsid w:val="005D7B57"/>
    <w:rsid w:val="005E7B92"/>
    <w:rsid w:val="005E7D6B"/>
    <w:rsid w:val="005F212F"/>
    <w:rsid w:val="005F2305"/>
    <w:rsid w:val="005F6202"/>
    <w:rsid w:val="00600703"/>
    <w:rsid w:val="006023D5"/>
    <w:rsid w:val="006074CC"/>
    <w:rsid w:val="00612F0E"/>
    <w:rsid w:val="00613E53"/>
    <w:rsid w:val="00614A47"/>
    <w:rsid w:val="00615380"/>
    <w:rsid w:val="00617CC6"/>
    <w:rsid w:val="00631F53"/>
    <w:rsid w:val="00641FFF"/>
    <w:rsid w:val="00653E0D"/>
    <w:rsid w:val="006553F6"/>
    <w:rsid w:val="0066193C"/>
    <w:rsid w:val="00670225"/>
    <w:rsid w:val="006711D7"/>
    <w:rsid w:val="006748BA"/>
    <w:rsid w:val="00675968"/>
    <w:rsid w:val="00682483"/>
    <w:rsid w:val="00694465"/>
    <w:rsid w:val="006A7822"/>
    <w:rsid w:val="006C13C7"/>
    <w:rsid w:val="006C7E46"/>
    <w:rsid w:val="006D32B7"/>
    <w:rsid w:val="006E03BD"/>
    <w:rsid w:val="006E3429"/>
    <w:rsid w:val="007148B4"/>
    <w:rsid w:val="007164C3"/>
    <w:rsid w:val="0072256B"/>
    <w:rsid w:val="007363FA"/>
    <w:rsid w:val="0074630A"/>
    <w:rsid w:val="007513B0"/>
    <w:rsid w:val="0075152F"/>
    <w:rsid w:val="00753383"/>
    <w:rsid w:val="0075396D"/>
    <w:rsid w:val="00765B11"/>
    <w:rsid w:val="00767BBA"/>
    <w:rsid w:val="00770ABC"/>
    <w:rsid w:val="00784DF9"/>
    <w:rsid w:val="007870D0"/>
    <w:rsid w:val="00792270"/>
    <w:rsid w:val="00794AE1"/>
    <w:rsid w:val="007A34B3"/>
    <w:rsid w:val="007A5934"/>
    <w:rsid w:val="007B5AD2"/>
    <w:rsid w:val="007B6372"/>
    <w:rsid w:val="007B7EAA"/>
    <w:rsid w:val="007C2328"/>
    <w:rsid w:val="007C3683"/>
    <w:rsid w:val="007C7347"/>
    <w:rsid w:val="007D3951"/>
    <w:rsid w:val="007E4A07"/>
    <w:rsid w:val="007E591E"/>
    <w:rsid w:val="007E6DE2"/>
    <w:rsid w:val="007E758C"/>
    <w:rsid w:val="00807ADD"/>
    <w:rsid w:val="00813C04"/>
    <w:rsid w:val="00834216"/>
    <w:rsid w:val="0083627E"/>
    <w:rsid w:val="008409B6"/>
    <w:rsid w:val="008460FA"/>
    <w:rsid w:val="00850CAE"/>
    <w:rsid w:val="00866FFB"/>
    <w:rsid w:val="008702E6"/>
    <w:rsid w:val="00870641"/>
    <w:rsid w:val="008A061A"/>
    <w:rsid w:val="008A34F9"/>
    <w:rsid w:val="008B0C12"/>
    <w:rsid w:val="008B3A83"/>
    <w:rsid w:val="008B63A3"/>
    <w:rsid w:val="008C6553"/>
    <w:rsid w:val="008D3BB2"/>
    <w:rsid w:val="008E01CB"/>
    <w:rsid w:val="008F165A"/>
    <w:rsid w:val="008F68D0"/>
    <w:rsid w:val="00930B6E"/>
    <w:rsid w:val="00937A27"/>
    <w:rsid w:val="009538C6"/>
    <w:rsid w:val="00954E04"/>
    <w:rsid w:val="00963E0B"/>
    <w:rsid w:val="00967DB5"/>
    <w:rsid w:val="00972060"/>
    <w:rsid w:val="0097606B"/>
    <w:rsid w:val="0098010D"/>
    <w:rsid w:val="009847E1"/>
    <w:rsid w:val="009A16A5"/>
    <w:rsid w:val="009A39C6"/>
    <w:rsid w:val="009A578B"/>
    <w:rsid w:val="009A58EE"/>
    <w:rsid w:val="009C5449"/>
    <w:rsid w:val="009D2B0A"/>
    <w:rsid w:val="009D551C"/>
    <w:rsid w:val="009D6568"/>
    <w:rsid w:val="009E10AA"/>
    <w:rsid w:val="009E3266"/>
    <w:rsid w:val="009E3AD4"/>
    <w:rsid w:val="009E56A0"/>
    <w:rsid w:val="00A1325F"/>
    <w:rsid w:val="00A138A4"/>
    <w:rsid w:val="00A1574B"/>
    <w:rsid w:val="00A23578"/>
    <w:rsid w:val="00A23FFD"/>
    <w:rsid w:val="00A2740C"/>
    <w:rsid w:val="00A40F21"/>
    <w:rsid w:val="00A415D3"/>
    <w:rsid w:val="00A454AC"/>
    <w:rsid w:val="00A50117"/>
    <w:rsid w:val="00A5071D"/>
    <w:rsid w:val="00A52F6D"/>
    <w:rsid w:val="00A57B26"/>
    <w:rsid w:val="00A627C4"/>
    <w:rsid w:val="00A66230"/>
    <w:rsid w:val="00A80565"/>
    <w:rsid w:val="00A8143B"/>
    <w:rsid w:val="00A85A5F"/>
    <w:rsid w:val="00A8795E"/>
    <w:rsid w:val="00A9481E"/>
    <w:rsid w:val="00AA7A2F"/>
    <w:rsid w:val="00AB0A8C"/>
    <w:rsid w:val="00AB3848"/>
    <w:rsid w:val="00AB4981"/>
    <w:rsid w:val="00AC24B4"/>
    <w:rsid w:val="00AC6782"/>
    <w:rsid w:val="00AC6BEC"/>
    <w:rsid w:val="00AE0067"/>
    <w:rsid w:val="00B04D2E"/>
    <w:rsid w:val="00B07377"/>
    <w:rsid w:val="00B22FA2"/>
    <w:rsid w:val="00B2343C"/>
    <w:rsid w:val="00B4702E"/>
    <w:rsid w:val="00B4799F"/>
    <w:rsid w:val="00B60F8E"/>
    <w:rsid w:val="00B62EA7"/>
    <w:rsid w:val="00B81704"/>
    <w:rsid w:val="00B90063"/>
    <w:rsid w:val="00B965CD"/>
    <w:rsid w:val="00BA0E9D"/>
    <w:rsid w:val="00BA2158"/>
    <w:rsid w:val="00BA33C5"/>
    <w:rsid w:val="00BC0294"/>
    <w:rsid w:val="00BD470E"/>
    <w:rsid w:val="00BE59B0"/>
    <w:rsid w:val="00BF09FA"/>
    <w:rsid w:val="00BF3A83"/>
    <w:rsid w:val="00C10DFA"/>
    <w:rsid w:val="00C33966"/>
    <w:rsid w:val="00C367FF"/>
    <w:rsid w:val="00C4003A"/>
    <w:rsid w:val="00C44C94"/>
    <w:rsid w:val="00C51678"/>
    <w:rsid w:val="00C554AA"/>
    <w:rsid w:val="00C77882"/>
    <w:rsid w:val="00C8225C"/>
    <w:rsid w:val="00C85F3C"/>
    <w:rsid w:val="00C92406"/>
    <w:rsid w:val="00C931DF"/>
    <w:rsid w:val="00C94C68"/>
    <w:rsid w:val="00C96FC3"/>
    <w:rsid w:val="00CA1F13"/>
    <w:rsid w:val="00CA482A"/>
    <w:rsid w:val="00CB2182"/>
    <w:rsid w:val="00CB7956"/>
    <w:rsid w:val="00CC2A6F"/>
    <w:rsid w:val="00CE7958"/>
    <w:rsid w:val="00CF2737"/>
    <w:rsid w:val="00CF2B8D"/>
    <w:rsid w:val="00CF55F7"/>
    <w:rsid w:val="00D023C2"/>
    <w:rsid w:val="00D14C40"/>
    <w:rsid w:val="00D25E8C"/>
    <w:rsid w:val="00D33B71"/>
    <w:rsid w:val="00D344E1"/>
    <w:rsid w:val="00D35C74"/>
    <w:rsid w:val="00D426C6"/>
    <w:rsid w:val="00D47E56"/>
    <w:rsid w:val="00D521DC"/>
    <w:rsid w:val="00D56A23"/>
    <w:rsid w:val="00D5774A"/>
    <w:rsid w:val="00D619B7"/>
    <w:rsid w:val="00D65184"/>
    <w:rsid w:val="00D76F04"/>
    <w:rsid w:val="00D816EB"/>
    <w:rsid w:val="00D94095"/>
    <w:rsid w:val="00DA3C4C"/>
    <w:rsid w:val="00DB25B3"/>
    <w:rsid w:val="00DB5CA4"/>
    <w:rsid w:val="00DB6368"/>
    <w:rsid w:val="00DC1120"/>
    <w:rsid w:val="00DD06BD"/>
    <w:rsid w:val="00DE5D81"/>
    <w:rsid w:val="00DF5178"/>
    <w:rsid w:val="00E061FF"/>
    <w:rsid w:val="00E07CE2"/>
    <w:rsid w:val="00E27E5E"/>
    <w:rsid w:val="00E35BA8"/>
    <w:rsid w:val="00E36832"/>
    <w:rsid w:val="00E37893"/>
    <w:rsid w:val="00E43123"/>
    <w:rsid w:val="00E535B9"/>
    <w:rsid w:val="00E62EAC"/>
    <w:rsid w:val="00E64EE4"/>
    <w:rsid w:val="00E65BB4"/>
    <w:rsid w:val="00E6734B"/>
    <w:rsid w:val="00E70874"/>
    <w:rsid w:val="00E71082"/>
    <w:rsid w:val="00E72299"/>
    <w:rsid w:val="00E8611B"/>
    <w:rsid w:val="00E94D3D"/>
    <w:rsid w:val="00EA256E"/>
    <w:rsid w:val="00EB1387"/>
    <w:rsid w:val="00EC7BA3"/>
    <w:rsid w:val="00ED1B0C"/>
    <w:rsid w:val="00EE7B6F"/>
    <w:rsid w:val="00F03D38"/>
    <w:rsid w:val="00F06939"/>
    <w:rsid w:val="00F37860"/>
    <w:rsid w:val="00F52BA1"/>
    <w:rsid w:val="00F57309"/>
    <w:rsid w:val="00F606AC"/>
    <w:rsid w:val="00F81089"/>
    <w:rsid w:val="00F824DF"/>
    <w:rsid w:val="00F83A96"/>
    <w:rsid w:val="00F86D90"/>
    <w:rsid w:val="00F961F0"/>
    <w:rsid w:val="00F96A8D"/>
    <w:rsid w:val="00FA05F4"/>
    <w:rsid w:val="00FA060C"/>
    <w:rsid w:val="00FB3589"/>
    <w:rsid w:val="00FB62C7"/>
    <w:rsid w:val="00FC62A5"/>
    <w:rsid w:val="00FC6FFB"/>
    <w:rsid w:val="00FD79B0"/>
    <w:rsid w:val="00FE0215"/>
    <w:rsid w:val="00FE3C26"/>
    <w:rsid w:val="00FF0400"/>
    <w:rsid w:val="00FF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38032"/>
  <w15:docId w15:val="{E0366DE0-CA11-4152-8B79-7861E5D13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5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E8C"/>
  </w:style>
  <w:style w:type="paragraph" w:styleId="Footer">
    <w:name w:val="footer"/>
    <w:basedOn w:val="Normal"/>
    <w:link w:val="FooterChar"/>
    <w:uiPriority w:val="99"/>
    <w:unhideWhenUsed/>
    <w:rsid w:val="00D25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E8C"/>
  </w:style>
  <w:style w:type="character" w:styleId="Emphasis">
    <w:name w:val="Emphasis"/>
    <w:basedOn w:val="DefaultParagraphFont"/>
    <w:uiPriority w:val="20"/>
    <w:qFormat/>
    <w:rsid w:val="00D25E8C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F606A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5F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5F3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B63A3"/>
    <w:pPr>
      <w:spacing w:after="200" w:line="276" w:lineRule="auto"/>
      <w:ind w:left="720"/>
      <w:contextualSpacing/>
    </w:pPr>
    <w:rPr>
      <w:rFonts w:ascii="Calibri" w:eastAsia="SimSun" w:hAnsi="Calibri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9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ber\OneDrive\Desktop\NEW%20LETTERHEAD.%20ST.%20BERNARD%20%20MEDICAL%20CENTRE.dotx" TargetMode="Externa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BF5A9-271A-4138-A10E-622758113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LETTERHEAD. ST. BERNARD  MEDICAL CENTRE</Template>
  <TotalTime>5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stber</dc:creator>
  <cp:keywords/>
  <dc:description/>
  <cp:lastModifiedBy>ST BERNARD LAB</cp:lastModifiedBy>
  <cp:revision>2</cp:revision>
  <cp:lastPrinted>2024-11-08T11:58:00Z</cp:lastPrinted>
  <dcterms:created xsi:type="dcterms:W3CDTF">2024-12-13T10:05:00Z</dcterms:created>
  <dcterms:modified xsi:type="dcterms:W3CDTF">2024-12-13T10:05:00Z</dcterms:modified>
</cp:coreProperties>
</file>