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3C713" w14:textId="38557E6B" w:rsidR="007C7347" w:rsidRDefault="007C7347" w:rsidP="00D14C40">
      <w:pPr>
        <w:jc w:val="both"/>
        <w:rPr>
          <w:sz w:val="20"/>
          <w:szCs w:val="20"/>
        </w:rPr>
      </w:pPr>
    </w:p>
    <w:p w14:paraId="40CF4E7E" w14:textId="77777777" w:rsidR="00D816EB" w:rsidRDefault="00D816EB" w:rsidP="00D816EB">
      <w:pPr>
        <w:spacing w:after="150" w:line="240" w:lineRule="auto"/>
        <w:jc w:val="both"/>
        <w:rPr>
          <w:sz w:val="20"/>
          <w:szCs w:val="20"/>
        </w:rPr>
      </w:pPr>
    </w:p>
    <w:p w14:paraId="34F8297D" w14:textId="25EFE926" w:rsidR="00D816EB" w:rsidRPr="00D816EB" w:rsidRDefault="00D816EB" w:rsidP="00D816EB">
      <w:pPr>
        <w:spacing w:after="150" w:line="240" w:lineRule="auto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D816EB">
        <w:rPr>
          <w:rFonts w:eastAsia="Calibri"/>
          <w:b/>
          <w:color w:val="000000"/>
          <w:sz w:val="20"/>
          <w:szCs w:val="20"/>
          <w:u w:val="single"/>
        </w:rPr>
        <w:t>PATIENT’S NAME:</w:t>
      </w:r>
      <w:r w:rsidR="0061267D">
        <w:rPr>
          <w:rFonts w:eastAsia="Calibri"/>
          <w:b/>
          <w:color w:val="000000"/>
          <w:sz w:val="20"/>
          <w:szCs w:val="20"/>
          <w:u w:val="single"/>
        </w:rPr>
        <w:t xml:space="preserve"> </w:t>
      </w:r>
      <w:r w:rsidR="00A77A10">
        <w:rPr>
          <w:rFonts w:eastAsia="Calibri"/>
          <w:bCs/>
          <w:color w:val="000000"/>
          <w:sz w:val="20"/>
          <w:szCs w:val="20"/>
          <w:u w:val="single"/>
        </w:rPr>
        <w:t>AGBOMSON LUCY</w:t>
      </w:r>
      <w:r w:rsidR="005E517C">
        <w:rPr>
          <w:rFonts w:eastAsia="Calibri"/>
          <w:bCs/>
          <w:color w:val="000000"/>
          <w:sz w:val="20"/>
          <w:szCs w:val="20"/>
          <w:u w:val="single"/>
        </w:rPr>
        <w:t xml:space="preserve"> </w:t>
      </w:r>
      <w:r w:rsidR="00000B5B">
        <w:rPr>
          <w:rFonts w:eastAsia="Calibri"/>
          <w:bCs/>
          <w:color w:val="000000"/>
          <w:sz w:val="20"/>
          <w:szCs w:val="20"/>
          <w:u w:val="single"/>
        </w:rPr>
        <w:tab/>
      </w:r>
      <w:r w:rsidRPr="00D816EB">
        <w:rPr>
          <w:rFonts w:eastAsia="Calibri"/>
          <w:b/>
          <w:color w:val="000000"/>
          <w:sz w:val="20"/>
          <w:szCs w:val="20"/>
          <w:u w:val="single"/>
        </w:rPr>
        <w:t>SEX:</w:t>
      </w:r>
      <w:r w:rsidR="00A77A10" w:rsidRPr="00A77A10">
        <w:rPr>
          <w:rFonts w:eastAsia="Calibri"/>
          <w:b/>
          <w:color w:val="000000"/>
          <w:sz w:val="20"/>
          <w:szCs w:val="20"/>
          <w:u w:val="single"/>
        </w:rPr>
        <w:t xml:space="preserve"> </w:t>
      </w:r>
      <w:r w:rsidR="00A77A10">
        <w:rPr>
          <w:rFonts w:eastAsia="Calibri"/>
          <w:b/>
          <w:color w:val="000000"/>
          <w:sz w:val="20"/>
          <w:szCs w:val="20"/>
          <w:u w:val="single"/>
        </w:rPr>
        <w:t>FEMALE</w:t>
      </w:r>
      <w:r w:rsidR="00150E00">
        <w:rPr>
          <w:rFonts w:eastAsia="Calibri"/>
          <w:bCs/>
          <w:color w:val="000000"/>
          <w:sz w:val="20"/>
          <w:szCs w:val="20"/>
          <w:u w:val="single"/>
        </w:rPr>
        <w:tab/>
      </w:r>
      <w:r w:rsidRPr="00D816EB">
        <w:rPr>
          <w:rFonts w:eastAsia="Calibri"/>
          <w:bCs/>
          <w:color w:val="000000"/>
          <w:sz w:val="20"/>
          <w:szCs w:val="20"/>
          <w:u w:val="single"/>
        </w:rPr>
        <w:tab/>
      </w:r>
      <w:r w:rsidRPr="00D816EB">
        <w:rPr>
          <w:rFonts w:eastAsia="Calibri"/>
          <w:b/>
          <w:color w:val="000000"/>
          <w:sz w:val="20"/>
          <w:szCs w:val="20"/>
          <w:u w:val="single"/>
        </w:rPr>
        <w:t xml:space="preserve">           DATE</w:t>
      </w:r>
      <w:r w:rsidRPr="00D816EB">
        <w:rPr>
          <w:rFonts w:eastAsia="Calibri"/>
          <w:bCs/>
          <w:color w:val="000000"/>
          <w:sz w:val="20"/>
          <w:szCs w:val="20"/>
          <w:u w:val="single"/>
        </w:rPr>
        <w:t>:</w:t>
      </w:r>
      <w:r w:rsidR="00A77A10">
        <w:rPr>
          <w:rFonts w:eastAsia="Calibri"/>
          <w:bCs/>
          <w:color w:val="000000"/>
          <w:sz w:val="20"/>
          <w:szCs w:val="20"/>
          <w:u w:val="single"/>
        </w:rPr>
        <w:t>13</w:t>
      </w:r>
      <w:r w:rsidRPr="00D816EB">
        <w:rPr>
          <w:rFonts w:eastAsia="Calibri"/>
          <w:bCs/>
          <w:color w:val="000000"/>
          <w:sz w:val="20"/>
          <w:szCs w:val="20"/>
          <w:u w:val="single"/>
        </w:rPr>
        <w:t>/</w:t>
      </w:r>
      <w:r w:rsidR="007268F4">
        <w:rPr>
          <w:rFonts w:eastAsia="Calibri"/>
          <w:bCs/>
          <w:color w:val="000000"/>
          <w:sz w:val="20"/>
          <w:szCs w:val="20"/>
          <w:u w:val="single"/>
        </w:rPr>
        <w:t>1</w:t>
      </w:r>
      <w:r w:rsidR="00A77A10">
        <w:rPr>
          <w:rFonts w:eastAsia="Calibri"/>
          <w:bCs/>
          <w:color w:val="000000"/>
          <w:sz w:val="20"/>
          <w:szCs w:val="20"/>
          <w:u w:val="single"/>
        </w:rPr>
        <w:t>2</w:t>
      </w:r>
      <w:r w:rsidRPr="00D816EB">
        <w:rPr>
          <w:rFonts w:eastAsia="Calibri"/>
          <w:bCs/>
          <w:color w:val="000000"/>
          <w:sz w:val="20"/>
          <w:szCs w:val="20"/>
          <w:u w:val="single"/>
        </w:rPr>
        <w:t>/202</w:t>
      </w:r>
      <w:r w:rsidR="00150E00">
        <w:rPr>
          <w:rFonts w:eastAsia="Calibri"/>
          <w:bCs/>
          <w:color w:val="000000"/>
          <w:sz w:val="20"/>
          <w:szCs w:val="20"/>
          <w:u w:val="single"/>
        </w:rPr>
        <w:t>4</w:t>
      </w:r>
    </w:p>
    <w:p w14:paraId="4270B434" w14:textId="77777777" w:rsidR="004D5E91" w:rsidRDefault="004D5E91" w:rsidP="004D5E91">
      <w:pPr>
        <w:rPr>
          <w:b/>
          <w:bCs/>
          <w:sz w:val="28"/>
          <w:szCs w:val="28"/>
          <w:u w:val="single"/>
        </w:rPr>
      </w:pPr>
    </w:p>
    <w:p w14:paraId="78BE0CEC" w14:textId="77777777" w:rsidR="004D5E91" w:rsidRPr="004D5E91" w:rsidRDefault="004D5E91" w:rsidP="004D5E91">
      <w:pPr>
        <w:ind w:left="2880" w:firstLine="720"/>
        <w:rPr>
          <w:b/>
          <w:bCs/>
          <w:sz w:val="20"/>
          <w:szCs w:val="20"/>
          <w:u w:val="single"/>
        </w:rPr>
      </w:pPr>
      <w:proofErr w:type="gramStart"/>
      <w:r w:rsidRPr="004D5E91">
        <w:rPr>
          <w:b/>
          <w:bCs/>
          <w:sz w:val="20"/>
          <w:szCs w:val="20"/>
          <w:u w:val="single"/>
        </w:rPr>
        <w:t>TEST  -</w:t>
      </w:r>
      <w:proofErr w:type="gramEnd"/>
      <w:r w:rsidRPr="004D5E91">
        <w:rPr>
          <w:b/>
          <w:bCs/>
          <w:sz w:val="20"/>
          <w:szCs w:val="20"/>
          <w:u w:val="single"/>
        </w:rPr>
        <w:t xml:space="preserve">  STOOL R/E</w:t>
      </w:r>
    </w:p>
    <w:p w14:paraId="2E02B85D" w14:textId="77777777" w:rsidR="004D5E91" w:rsidRPr="004D5E91" w:rsidRDefault="004D5E91" w:rsidP="004D5E91">
      <w:pPr>
        <w:rPr>
          <w:b/>
          <w:bCs/>
          <w:sz w:val="20"/>
          <w:szCs w:val="20"/>
          <w:u w:val="single"/>
        </w:rPr>
      </w:pPr>
    </w:p>
    <w:p w14:paraId="3967A0BA" w14:textId="77777777" w:rsidR="004D5E91" w:rsidRPr="004D5E91" w:rsidRDefault="004D5E91" w:rsidP="00034E0C">
      <w:pPr>
        <w:ind w:left="720" w:firstLine="720"/>
        <w:rPr>
          <w:b/>
          <w:bCs/>
          <w:sz w:val="20"/>
          <w:szCs w:val="20"/>
          <w:u w:val="single"/>
        </w:rPr>
      </w:pPr>
      <w:r w:rsidRPr="004D5E91">
        <w:rPr>
          <w:b/>
          <w:bCs/>
          <w:sz w:val="20"/>
          <w:szCs w:val="20"/>
          <w:u w:val="single"/>
        </w:rPr>
        <w:t>MACROSCOPY</w:t>
      </w:r>
    </w:p>
    <w:p w14:paraId="578DCA59" w14:textId="03FF3B97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 xml:space="preserve">CONSISTENCY </w:t>
      </w:r>
      <w:r w:rsidRPr="004D5E91">
        <w:rPr>
          <w:sz w:val="20"/>
          <w:szCs w:val="20"/>
        </w:rPr>
        <w:t xml:space="preserve">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CD345F">
        <w:rPr>
          <w:sz w:val="20"/>
          <w:szCs w:val="20"/>
        </w:rPr>
        <w:t>SEMI-FORMED</w:t>
      </w:r>
    </w:p>
    <w:p w14:paraId="75989CCF" w14:textId="6C972A88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COLOR</w:t>
      </w:r>
      <w:r w:rsidRPr="004D5E91">
        <w:rPr>
          <w:sz w:val="20"/>
          <w:szCs w:val="20"/>
        </w:rPr>
        <w:t xml:space="preserve">    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CD345F">
        <w:rPr>
          <w:sz w:val="20"/>
          <w:szCs w:val="20"/>
        </w:rPr>
        <w:t>BROWN</w:t>
      </w:r>
    </w:p>
    <w:p w14:paraId="7AC4A14A" w14:textId="7F02FD9E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BLOOD</w:t>
      </w:r>
      <w:r w:rsidRPr="004D5E91">
        <w:rPr>
          <w:sz w:val="20"/>
          <w:szCs w:val="20"/>
        </w:rPr>
        <w:t xml:space="preserve">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CD345F">
        <w:rPr>
          <w:sz w:val="20"/>
          <w:szCs w:val="20"/>
        </w:rPr>
        <w:t xml:space="preserve">NOT VISIBLE </w:t>
      </w:r>
    </w:p>
    <w:p w14:paraId="646C89E5" w14:textId="4E18469B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 xml:space="preserve">MUCUS  </w:t>
      </w:r>
      <w:r w:rsidRPr="004D5E91">
        <w:rPr>
          <w:sz w:val="20"/>
          <w:szCs w:val="20"/>
        </w:rPr>
        <w:t xml:space="preserve">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7268F4">
        <w:rPr>
          <w:sz w:val="20"/>
          <w:szCs w:val="20"/>
        </w:rPr>
        <w:t xml:space="preserve">            </w:t>
      </w:r>
      <w:r w:rsidR="00094370">
        <w:rPr>
          <w:sz w:val="20"/>
          <w:szCs w:val="20"/>
        </w:rPr>
        <w:t xml:space="preserve"> </w:t>
      </w:r>
      <w:r w:rsidR="00CD345F">
        <w:rPr>
          <w:sz w:val="20"/>
          <w:szCs w:val="20"/>
        </w:rPr>
        <w:t>NOT VISIBLE</w:t>
      </w:r>
    </w:p>
    <w:p w14:paraId="32F2F354" w14:textId="77777777" w:rsidR="004D5E91" w:rsidRPr="004D5E91" w:rsidRDefault="004D5E91" w:rsidP="004D5E91">
      <w:pPr>
        <w:rPr>
          <w:sz w:val="20"/>
          <w:szCs w:val="20"/>
        </w:rPr>
      </w:pPr>
    </w:p>
    <w:p w14:paraId="2D6DAEE4" w14:textId="77777777" w:rsidR="004D5E91" w:rsidRPr="004D5E91" w:rsidRDefault="004D5E91" w:rsidP="00034E0C">
      <w:pPr>
        <w:ind w:left="720" w:firstLine="720"/>
        <w:rPr>
          <w:b/>
          <w:bCs/>
          <w:sz w:val="20"/>
          <w:szCs w:val="20"/>
          <w:u w:val="single"/>
        </w:rPr>
      </w:pPr>
      <w:r w:rsidRPr="004D5E91">
        <w:rPr>
          <w:b/>
          <w:bCs/>
          <w:sz w:val="20"/>
          <w:szCs w:val="20"/>
          <w:u w:val="single"/>
        </w:rPr>
        <w:t>MICROSCOPY</w:t>
      </w:r>
    </w:p>
    <w:p w14:paraId="63DB1E58" w14:textId="2F37BC91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 xml:space="preserve">PUS CELL </w:t>
      </w:r>
      <w:r w:rsidRPr="004D5E91">
        <w:rPr>
          <w:sz w:val="20"/>
          <w:szCs w:val="20"/>
        </w:rPr>
        <w:t xml:space="preserve">         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535C7C">
        <w:rPr>
          <w:sz w:val="20"/>
          <w:szCs w:val="20"/>
        </w:rPr>
        <w:t xml:space="preserve">          </w:t>
      </w:r>
      <w:r w:rsidR="00094370">
        <w:rPr>
          <w:sz w:val="20"/>
          <w:szCs w:val="20"/>
        </w:rPr>
        <w:t xml:space="preserve">   </w:t>
      </w:r>
      <w:r w:rsidR="00A77A10">
        <w:rPr>
          <w:sz w:val="20"/>
          <w:szCs w:val="20"/>
        </w:rPr>
        <w:t>2</w:t>
      </w:r>
      <w:r w:rsidR="0034042C">
        <w:rPr>
          <w:sz w:val="20"/>
          <w:szCs w:val="20"/>
        </w:rPr>
        <w:t xml:space="preserve"> </w:t>
      </w:r>
      <w:r w:rsidRPr="004D5E91">
        <w:rPr>
          <w:sz w:val="20"/>
          <w:szCs w:val="20"/>
        </w:rPr>
        <w:t>/ 1</w:t>
      </w:r>
    </w:p>
    <w:p w14:paraId="6827F4AD" w14:textId="10C72AD7" w:rsidR="004D5E91" w:rsidRPr="004D5E91" w:rsidRDefault="004D5E91" w:rsidP="004D5E91">
      <w:pPr>
        <w:rPr>
          <w:b/>
          <w:bCs/>
          <w:sz w:val="20"/>
          <w:szCs w:val="20"/>
        </w:rPr>
      </w:pPr>
      <w:r w:rsidRPr="004D5E91">
        <w:rPr>
          <w:b/>
          <w:bCs/>
          <w:sz w:val="20"/>
          <w:szCs w:val="20"/>
        </w:rPr>
        <w:t>EPITH CELL</w:t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="0061267D">
        <w:rPr>
          <w:sz w:val="20"/>
          <w:szCs w:val="20"/>
        </w:rPr>
        <w:t>2</w:t>
      </w:r>
      <w:r w:rsidRPr="007268F4">
        <w:rPr>
          <w:sz w:val="20"/>
          <w:szCs w:val="20"/>
        </w:rPr>
        <w:t>/</w:t>
      </w:r>
      <w:r w:rsidRPr="004D5E91">
        <w:rPr>
          <w:sz w:val="20"/>
          <w:szCs w:val="20"/>
        </w:rPr>
        <w:t>1</w:t>
      </w:r>
    </w:p>
    <w:p w14:paraId="5FE28177" w14:textId="68C08973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 xml:space="preserve">RBC     </w:t>
      </w:r>
      <w:r w:rsidRPr="004D5E91">
        <w:rPr>
          <w:sz w:val="20"/>
          <w:szCs w:val="20"/>
        </w:rPr>
        <w:t xml:space="preserve">     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CD345F">
        <w:rPr>
          <w:sz w:val="20"/>
          <w:szCs w:val="20"/>
        </w:rPr>
        <w:t>0</w:t>
      </w:r>
      <w:r w:rsidR="0034042C">
        <w:rPr>
          <w:sz w:val="20"/>
          <w:szCs w:val="20"/>
        </w:rPr>
        <w:t xml:space="preserve"> </w:t>
      </w:r>
      <w:r w:rsidRPr="004D5E91">
        <w:rPr>
          <w:sz w:val="20"/>
          <w:szCs w:val="20"/>
        </w:rPr>
        <w:t>/ 1</w:t>
      </w:r>
    </w:p>
    <w:p w14:paraId="444BFFD3" w14:textId="3636A3ED" w:rsid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BACTERIA</w:t>
      </w:r>
      <w:r w:rsidRPr="004D5E91">
        <w:rPr>
          <w:sz w:val="20"/>
          <w:szCs w:val="20"/>
        </w:rPr>
        <w:t xml:space="preserve">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A77A10">
        <w:rPr>
          <w:sz w:val="20"/>
          <w:szCs w:val="20"/>
        </w:rPr>
        <w:t>NOT SEEN</w:t>
      </w:r>
    </w:p>
    <w:p w14:paraId="4D64B912" w14:textId="31928E12" w:rsidR="008C35FD" w:rsidRPr="004D5E91" w:rsidRDefault="008C35FD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YEAST</w:t>
      </w:r>
      <w:r w:rsidRPr="004D5E91">
        <w:rPr>
          <w:sz w:val="20"/>
          <w:szCs w:val="20"/>
        </w:rPr>
        <w:t xml:space="preserve">       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="00262323">
        <w:rPr>
          <w:sz w:val="20"/>
          <w:szCs w:val="20"/>
        </w:rPr>
        <w:t>NOT SEEN</w:t>
      </w:r>
    </w:p>
    <w:p w14:paraId="32A20EAE" w14:textId="6E54F7CF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CRYSTALS</w:t>
      </w:r>
      <w:r w:rsidR="005E517C">
        <w:rPr>
          <w:b/>
          <w:bCs/>
          <w:sz w:val="20"/>
          <w:szCs w:val="20"/>
        </w:rPr>
        <w:t xml:space="preserve">         </w:t>
      </w:r>
      <w:r w:rsidR="005E517C">
        <w:rPr>
          <w:b/>
          <w:bCs/>
          <w:sz w:val="20"/>
          <w:szCs w:val="20"/>
        </w:rPr>
        <w:tab/>
      </w:r>
      <w:r w:rsidR="005E517C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="005E517C">
        <w:rPr>
          <w:sz w:val="20"/>
          <w:szCs w:val="20"/>
        </w:rPr>
        <w:t>NOT SEEN</w:t>
      </w:r>
    </w:p>
    <w:p w14:paraId="0E19F890" w14:textId="77777777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CAST</w:t>
      </w:r>
      <w:r w:rsidRPr="004D5E91">
        <w:rPr>
          <w:sz w:val="20"/>
          <w:szCs w:val="20"/>
        </w:rPr>
        <w:t xml:space="preserve">         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  <w:t>NOT SEEN</w:t>
      </w:r>
    </w:p>
    <w:p w14:paraId="15616D81" w14:textId="77777777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 xml:space="preserve">FLAGELLATE </w:t>
      </w:r>
      <w:r w:rsidRPr="004D5E91">
        <w:rPr>
          <w:sz w:val="20"/>
          <w:szCs w:val="20"/>
        </w:rPr>
        <w:t xml:space="preserve"> 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  <w:t>NOT SEEN</w:t>
      </w:r>
    </w:p>
    <w:p w14:paraId="55B2A263" w14:textId="4176A8A1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OVA</w:t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Pr="004D5E91">
        <w:rPr>
          <w:b/>
          <w:bCs/>
          <w:sz w:val="20"/>
          <w:szCs w:val="20"/>
        </w:rPr>
        <w:tab/>
      </w:r>
      <w:r w:rsidR="0034042C">
        <w:rPr>
          <w:sz w:val="20"/>
          <w:szCs w:val="20"/>
        </w:rPr>
        <w:t>NOT SEEN</w:t>
      </w:r>
    </w:p>
    <w:p w14:paraId="410C9678" w14:textId="77777777" w:rsidR="004D5E91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CYST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  <w:t xml:space="preserve">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  <w:t>NOT SEEN</w:t>
      </w:r>
    </w:p>
    <w:p w14:paraId="7EFE28F7" w14:textId="752C2DF9" w:rsidR="007E591E" w:rsidRPr="004D5E91" w:rsidRDefault="004D5E91" w:rsidP="004D5E91">
      <w:pPr>
        <w:rPr>
          <w:sz w:val="20"/>
          <w:szCs w:val="20"/>
        </w:rPr>
      </w:pPr>
      <w:r w:rsidRPr="004D5E91">
        <w:rPr>
          <w:b/>
          <w:bCs/>
          <w:sz w:val="20"/>
          <w:szCs w:val="20"/>
        </w:rPr>
        <w:t>O</w:t>
      </w:r>
      <w:r w:rsidR="00094370">
        <w:rPr>
          <w:b/>
          <w:bCs/>
          <w:sz w:val="20"/>
          <w:szCs w:val="20"/>
        </w:rPr>
        <w:t>THERS</w:t>
      </w:r>
      <w:r w:rsidRPr="004D5E91">
        <w:rPr>
          <w:b/>
          <w:bCs/>
          <w:sz w:val="20"/>
          <w:szCs w:val="20"/>
        </w:rPr>
        <w:t>(</w:t>
      </w:r>
      <w:proofErr w:type="gramStart"/>
      <w:r w:rsidRPr="004D5E91">
        <w:rPr>
          <w:b/>
          <w:bCs/>
          <w:sz w:val="20"/>
          <w:szCs w:val="20"/>
        </w:rPr>
        <w:t xml:space="preserve">Specify)  </w:t>
      </w:r>
      <w:r w:rsidRPr="004D5E91">
        <w:rPr>
          <w:sz w:val="20"/>
          <w:szCs w:val="20"/>
        </w:rPr>
        <w:t xml:space="preserve"> </w:t>
      </w:r>
      <w:proofErr w:type="gramEnd"/>
      <w:r w:rsidRPr="004D5E91">
        <w:rPr>
          <w:sz w:val="20"/>
          <w:szCs w:val="20"/>
        </w:rPr>
        <w:t xml:space="preserve">        </w:t>
      </w:r>
      <w:r w:rsidRPr="004D5E91">
        <w:rPr>
          <w:sz w:val="20"/>
          <w:szCs w:val="20"/>
        </w:rPr>
        <w:tab/>
      </w:r>
      <w:r w:rsidRPr="004D5E91">
        <w:rPr>
          <w:sz w:val="20"/>
          <w:szCs w:val="20"/>
        </w:rPr>
        <w:tab/>
        <w:t>NAD</w:t>
      </w:r>
    </w:p>
    <w:sectPr w:rsidR="007E591E" w:rsidRPr="004D5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45342" w14:textId="77777777" w:rsidR="008E3880" w:rsidRDefault="008E3880" w:rsidP="00D25E8C">
      <w:pPr>
        <w:spacing w:after="0" w:line="240" w:lineRule="auto"/>
      </w:pPr>
      <w:r>
        <w:separator/>
      </w:r>
    </w:p>
  </w:endnote>
  <w:endnote w:type="continuationSeparator" w:id="0">
    <w:p w14:paraId="3AED5D29" w14:textId="77777777" w:rsidR="008E3880" w:rsidRDefault="008E3880" w:rsidP="00D2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709E4" w14:textId="77777777" w:rsidR="008E3880" w:rsidRDefault="008E3880" w:rsidP="00D25E8C">
      <w:pPr>
        <w:spacing w:after="0" w:line="240" w:lineRule="auto"/>
      </w:pPr>
      <w:r>
        <w:separator/>
      </w:r>
    </w:p>
  </w:footnote>
  <w:footnote w:type="continuationSeparator" w:id="0">
    <w:p w14:paraId="5E39000C" w14:textId="77777777" w:rsidR="008E3880" w:rsidRDefault="008E3880" w:rsidP="00D2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1179" w14:textId="77777777" w:rsidR="00247B8E" w:rsidRDefault="00000000">
    <w:pPr>
      <w:pStyle w:val="Header"/>
    </w:pPr>
    <w:sdt>
      <w:sdtPr>
        <w:id w:val="968752352"/>
        <w:temporary/>
        <w:showingPlcHdr/>
        <w15:appearance w15:val="hidden"/>
      </w:sdtPr>
      <w:sdtContent>
        <w:r w:rsidR="00247B8E">
          <w:t>[Type here]</w:t>
        </w:r>
      </w:sdtContent>
    </w:sdt>
  </w:p>
  <w:p w14:paraId="2A010069" w14:textId="77777777" w:rsidR="00D25E8C" w:rsidRDefault="005B47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898A4B" wp14:editId="0D8B3D5C">
              <wp:simplePos x="0" y="0"/>
              <wp:positionH relativeFrom="column">
                <wp:posOffset>207645</wp:posOffset>
              </wp:positionH>
              <wp:positionV relativeFrom="paragraph">
                <wp:posOffset>-608965</wp:posOffset>
              </wp:positionV>
              <wp:extent cx="5353050" cy="1295400"/>
              <wp:effectExtent l="0" t="0" r="19050" b="190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1295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F9E6497" w14:textId="77777777" w:rsidR="002574BF" w:rsidRPr="005B4734" w:rsidRDefault="002574BF" w:rsidP="002574BF">
                          <w:pPr>
                            <w:shd w:val="clear" w:color="auto" w:fill="FFFFFF" w:themeFill="background1"/>
                            <w:spacing w:after="10" w:line="240" w:lineRule="auto"/>
                            <w:jc w:val="center"/>
                            <w:rPr>
                              <w:b/>
                              <w:color w:val="0070C0"/>
                              <w:sz w:val="52"/>
                              <w:szCs w:val="40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52"/>
                              <w:szCs w:val="40"/>
                              <w14:textOutline w14:w="12700" w14:cap="flat" w14:cmpd="sng" w14:algn="ctr">
                                <w14:solidFill>
                                  <w14:schemeClr w14:val="accent4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ST. BERNARD MEDICAL CENTRE</w:t>
                          </w:r>
                        </w:p>
                        <w:p w14:paraId="6A85B7B0" w14:textId="77777777" w:rsidR="002574BF" w:rsidRPr="005B4734" w:rsidRDefault="002574BF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0"/>
                              <w:szCs w:val="20"/>
                            </w:rPr>
                          </w:pPr>
                        </w:p>
                        <w:p w14:paraId="26E4DC0A" w14:textId="77777777" w:rsidR="00FE3C26" w:rsidRPr="005B4734" w:rsidRDefault="00247B8E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P.O.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BOX CO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2798, TEMA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.</w:t>
                          </w:r>
                          <w:r w:rsidR="00BA2158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34DA4433" w14:textId="77777777" w:rsidR="00FE3C26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MOB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: (233) 244-380-4780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/</w:t>
                          </w: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="00247B8E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279-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210-483 </w:t>
                          </w:r>
                        </w:p>
                        <w:p w14:paraId="347726D4" w14:textId="77777777" w:rsidR="00DC1120" w:rsidRPr="005B4734" w:rsidRDefault="00FE3C26" w:rsidP="00215F3F">
                          <w:pPr>
                            <w:shd w:val="clear" w:color="auto" w:fill="FFFFFF" w:themeFill="background1"/>
                            <w:spacing w:after="10" w:line="240" w:lineRule="auto"/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TEL: (233) </w:t>
                          </w:r>
                          <w:r w:rsidR="00DC1120" w:rsidRPr="005B4734">
                            <w:rPr>
                              <w:b/>
                              <w:color w:val="0070C0"/>
                              <w:sz w:val="24"/>
                              <w:szCs w:val="24"/>
                            </w:rPr>
                            <w:t>030-331-1700/030-331-1701</w:t>
                          </w:r>
                        </w:p>
                        <w:p w14:paraId="5A1965BC" w14:textId="77777777" w:rsidR="00DC1120" w:rsidRPr="005B4734" w:rsidRDefault="00DC1120" w:rsidP="002574BF">
                          <w:pPr>
                            <w:shd w:val="clear" w:color="auto" w:fill="FFFFFF" w:themeFill="background1"/>
                            <w:spacing w:after="16" w:line="192" w:lineRule="auto"/>
                            <w:rPr>
                              <w:b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98A4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16.35pt;margin-top:-47.95pt;width:421.5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" fillcolor="white [3201]" strokeweight=".5pt">
              <v:textbox>
                <w:txbxContent>
                  <w:p w14:paraId="2F9E6497" w14:textId="77777777" w:rsidR="002574BF" w:rsidRPr="005B4734" w:rsidRDefault="002574BF" w:rsidP="002574BF">
                    <w:pPr>
                      <w:shd w:val="clear" w:color="auto" w:fill="FFFFFF" w:themeFill="background1"/>
                      <w:spacing w:after="10" w:line="240" w:lineRule="auto"/>
                      <w:jc w:val="center"/>
                      <w:rPr>
                        <w:b/>
                        <w:color w:val="0070C0"/>
                        <w:sz w:val="52"/>
                        <w:szCs w:val="40"/>
                      </w:rPr>
                    </w:pPr>
                    <w:r w:rsidRPr="005B4734">
                      <w:rPr>
                        <w:b/>
                        <w:color w:val="0070C0"/>
                        <w:sz w:val="52"/>
                        <w:szCs w:val="40"/>
                        <w14:textOutline w14:w="12700" w14:cap="flat" w14:cmpd="sng" w14:algn="ctr">
                          <w14:solidFill>
                            <w14:schemeClr w14:val="accent4"/>
                          </w14:solidFill>
                          <w14:prstDash w14:val="solid"/>
                          <w14:round/>
                        </w14:textOutline>
                      </w:rPr>
                      <w:t>ST. BERNARD MEDICAL CENTRE</w:t>
                    </w:r>
                  </w:p>
                  <w:p w14:paraId="6A85B7B0" w14:textId="77777777" w:rsidR="002574BF" w:rsidRPr="005B4734" w:rsidRDefault="002574BF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0"/>
                        <w:szCs w:val="20"/>
                      </w:rPr>
                    </w:pPr>
                  </w:p>
                  <w:p w14:paraId="26E4DC0A" w14:textId="77777777" w:rsidR="00FE3C26" w:rsidRPr="005B4734" w:rsidRDefault="00247B8E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P.O.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BOX CO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2798, TEMA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.</w:t>
                    </w:r>
                    <w:r w:rsidR="00BA2158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</w:p>
                  <w:p w14:paraId="34DA4433" w14:textId="77777777" w:rsidR="00FE3C26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MOB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: (233) 244-380-4780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/</w:t>
                    </w: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="00247B8E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279-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210-483 </w:t>
                    </w:r>
                  </w:p>
                  <w:p w14:paraId="347726D4" w14:textId="77777777" w:rsidR="00DC1120" w:rsidRPr="005B4734" w:rsidRDefault="00FE3C26" w:rsidP="00215F3F">
                    <w:pPr>
                      <w:shd w:val="clear" w:color="auto" w:fill="FFFFFF" w:themeFill="background1"/>
                      <w:spacing w:after="10" w:line="240" w:lineRule="auto"/>
                      <w:rPr>
                        <w:b/>
                        <w:color w:val="0070C0"/>
                        <w:sz w:val="24"/>
                        <w:szCs w:val="24"/>
                      </w:rPr>
                    </w:pPr>
                    <w:r w:rsidRPr="005B4734">
                      <w:rPr>
                        <w:b/>
                        <w:color w:val="0070C0"/>
                        <w:sz w:val="24"/>
                        <w:szCs w:val="24"/>
                      </w:rPr>
                      <w:t xml:space="preserve">TEL: (233) </w:t>
                    </w:r>
                    <w:r w:rsidR="00DC1120" w:rsidRPr="005B4734">
                      <w:rPr>
                        <w:b/>
                        <w:color w:val="0070C0"/>
                        <w:sz w:val="24"/>
                        <w:szCs w:val="24"/>
                      </w:rPr>
                      <w:t>030-331-1700/030-331-1701</w:t>
                    </w:r>
                  </w:p>
                  <w:p w14:paraId="5A1965BC" w14:textId="77777777" w:rsidR="00DC1120" w:rsidRPr="005B4734" w:rsidRDefault="00DC1120" w:rsidP="002574BF">
                    <w:pPr>
                      <w:shd w:val="clear" w:color="auto" w:fill="FFFFFF" w:themeFill="background1"/>
                      <w:spacing w:after="16" w:line="192" w:lineRule="auto"/>
                      <w:rPr>
                        <w:b/>
                        <w:color w:val="0070C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BDAB4B" wp14:editId="546130EA">
              <wp:simplePos x="0" y="0"/>
              <wp:positionH relativeFrom="column">
                <wp:posOffset>-904875</wp:posOffset>
              </wp:positionH>
              <wp:positionV relativeFrom="paragraph">
                <wp:posOffset>-609600</wp:posOffset>
              </wp:positionV>
              <wp:extent cx="7734300" cy="1419225"/>
              <wp:effectExtent l="0" t="0" r="19050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14192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FFFF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C6835" w14:textId="77777777" w:rsidR="00247B8E" w:rsidRPr="00DC1120" w:rsidRDefault="00FE3C26" w:rsidP="00215F3F">
                          <w:pPr>
                            <w:ind w:firstLine="720"/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1AB4D9" wp14:editId="3F98D4E1">
                                <wp:extent cx="560705" cy="1247775"/>
                                <wp:effectExtent l="0" t="0" r="0" b="9525"/>
                                <wp:docPr id="22" name="Pictur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67723" cy="12633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</w:t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2574BF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9D2B0A">
                            <w:rPr>
                              <w:b/>
                              <w:color w:val="D1E7A8" w:themeColor="accent2" w:themeTint="66"/>
                              <w:sz w:val="48"/>
                              <w:szCs w:val="48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="009D2B0A">
                            <w:rPr>
                              <w:noProof/>
                            </w:rPr>
                            <w:drawing>
                              <wp:inline distT="0" distB="0" distL="0" distR="0" wp14:anchorId="652B92E1" wp14:editId="53AEA518">
                                <wp:extent cx="560705" cy="1247775"/>
                                <wp:effectExtent l="0" t="0" r="0" b="9525"/>
                                <wp:docPr id="23" name="Picture 2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 rot="10800000" flipV="1">
                                          <a:off x="0" y="0"/>
                                          <a:ext cx="587807" cy="13080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8E6B09E" w14:textId="77777777" w:rsidR="00247B8E" w:rsidRPr="00247B8E" w:rsidRDefault="00247B8E" w:rsidP="00FE3C26">
                          <w:pPr>
                            <w:jc w:val="center"/>
                            <w:rPr>
                              <w:b/>
                              <w:color w:val="D1E7A8" w:themeColor="accent2" w:themeTint="66"/>
                              <w14:textOutline w14:w="11112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BDAB4B" id="Rectangle 8" o:spid="_x0000_s1027" style="position:absolute;margin-left:-71.25pt;margin-top:-48pt;width:609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" fillcolor="#002060" strokecolor="yellow" strokeweight="1pt">
              <v:textbox>
                <w:txbxContent>
                  <w:p w14:paraId="6B6C6835" w14:textId="77777777" w:rsidR="00247B8E" w:rsidRPr="00DC1120" w:rsidRDefault="00FE3C26" w:rsidP="00215F3F">
                    <w:pPr>
                      <w:ind w:firstLine="720"/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41AB4D9" wp14:editId="3F98D4E1">
                          <wp:extent cx="560705" cy="1247775"/>
                          <wp:effectExtent l="0" t="0" r="0" b="9525"/>
                          <wp:docPr id="22" name="Picture 2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67723" cy="12633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  <w:t xml:space="preserve">   </w:t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2574BF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ab/>
                    </w:r>
                    <w:r w:rsidR="009D2B0A">
                      <w:rPr>
                        <w:b/>
                        <w:color w:val="D1E7A8" w:themeColor="accent2" w:themeTint="66"/>
                        <w:sz w:val="48"/>
                        <w:szCs w:val="48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 w:rsidR="009D2B0A">
                      <w:rPr>
                        <w:noProof/>
                      </w:rPr>
                      <w:drawing>
                        <wp:inline distT="0" distB="0" distL="0" distR="0" wp14:anchorId="652B92E1" wp14:editId="53AEA518">
                          <wp:extent cx="560705" cy="1247775"/>
                          <wp:effectExtent l="0" t="0" r="0" b="9525"/>
                          <wp:docPr id="23" name="Picture 2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rot="10800000" flipV="1">
                                    <a:off x="0" y="0"/>
                                    <a:ext cx="587807" cy="13080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8E6B09E" w14:textId="77777777" w:rsidR="00247B8E" w:rsidRPr="00247B8E" w:rsidRDefault="00247B8E" w:rsidP="00FE3C26">
                    <w:pPr>
                      <w:jc w:val="center"/>
                      <w:rPr>
                        <w:b/>
                        <w:color w:val="D1E7A8" w:themeColor="accent2" w:themeTint="66"/>
                        <w14:textOutline w14:w="11112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C"/>
    <w:rsid w:val="00000B5B"/>
    <w:rsid w:val="000049A7"/>
    <w:rsid w:val="00021759"/>
    <w:rsid w:val="000227C1"/>
    <w:rsid w:val="0002325F"/>
    <w:rsid w:val="00024FB9"/>
    <w:rsid w:val="00034E0C"/>
    <w:rsid w:val="00037381"/>
    <w:rsid w:val="0004374C"/>
    <w:rsid w:val="00060F45"/>
    <w:rsid w:val="0007488E"/>
    <w:rsid w:val="00093C03"/>
    <w:rsid w:val="00093CD4"/>
    <w:rsid w:val="00094370"/>
    <w:rsid w:val="00096C3C"/>
    <w:rsid w:val="0009796E"/>
    <w:rsid w:val="000B033A"/>
    <w:rsid w:val="000B6110"/>
    <w:rsid w:val="000B7F46"/>
    <w:rsid w:val="000D0EC7"/>
    <w:rsid w:val="000D7C1C"/>
    <w:rsid w:val="000E46EC"/>
    <w:rsid w:val="0011495F"/>
    <w:rsid w:val="00120F29"/>
    <w:rsid w:val="00131AF6"/>
    <w:rsid w:val="001508FB"/>
    <w:rsid w:val="00150E00"/>
    <w:rsid w:val="00161869"/>
    <w:rsid w:val="00175164"/>
    <w:rsid w:val="00175B01"/>
    <w:rsid w:val="00181A04"/>
    <w:rsid w:val="001923EC"/>
    <w:rsid w:val="001A188C"/>
    <w:rsid w:val="001B1E02"/>
    <w:rsid w:val="001B536F"/>
    <w:rsid w:val="001C593F"/>
    <w:rsid w:val="001C6838"/>
    <w:rsid w:val="001C782C"/>
    <w:rsid w:val="001D46D7"/>
    <w:rsid w:val="0020085E"/>
    <w:rsid w:val="0020161C"/>
    <w:rsid w:val="00214673"/>
    <w:rsid w:val="00215D39"/>
    <w:rsid w:val="00215F3F"/>
    <w:rsid w:val="00226717"/>
    <w:rsid w:val="00247B8E"/>
    <w:rsid w:val="002574BF"/>
    <w:rsid w:val="00262323"/>
    <w:rsid w:val="00286C75"/>
    <w:rsid w:val="00297141"/>
    <w:rsid w:val="002A5D6B"/>
    <w:rsid w:val="002D13F6"/>
    <w:rsid w:val="002E41D5"/>
    <w:rsid w:val="002E5A6E"/>
    <w:rsid w:val="003015DC"/>
    <w:rsid w:val="00303F24"/>
    <w:rsid w:val="0033063F"/>
    <w:rsid w:val="003309D7"/>
    <w:rsid w:val="0034042C"/>
    <w:rsid w:val="003440B8"/>
    <w:rsid w:val="00370670"/>
    <w:rsid w:val="003777E8"/>
    <w:rsid w:val="0037796D"/>
    <w:rsid w:val="00380962"/>
    <w:rsid w:val="00393E75"/>
    <w:rsid w:val="00395538"/>
    <w:rsid w:val="003A5E9E"/>
    <w:rsid w:val="003A64F5"/>
    <w:rsid w:val="003A7150"/>
    <w:rsid w:val="003B5418"/>
    <w:rsid w:val="003D3CE7"/>
    <w:rsid w:val="0042272C"/>
    <w:rsid w:val="00430B99"/>
    <w:rsid w:val="004602D4"/>
    <w:rsid w:val="004609B0"/>
    <w:rsid w:val="00474562"/>
    <w:rsid w:val="00476814"/>
    <w:rsid w:val="00485E78"/>
    <w:rsid w:val="00497BD7"/>
    <w:rsid w:val="004A06B3"/>
    <w:rsid w:val="004B4FD9"/>
    <w:rsid w:val="004D5E91"/>
    <w:rsid w:val="004D7365"/>
    <w:rsid w:val="004E677C"/>
    <w:rsid w:val="004F3A15"/>
    <w:rsid w:val="005052D6"/>
    <w:rsid w:val="0052299C"/>
    <w:rsid w:val="00535C7C"/>
    <w:rsid w:val="00553034"/>
    <w:rsid w:val="00554FAF"/>
    <w:rsid w:val="00567656"/>
    <w:rsid w:val="00573929"/>
    <w:rsid w:val="0057627D"/>
    <w:rsid w:val="005B4734"/>
    <w:rsid w:val="005C0250"/>
    <w:rsid w:val="005D6E13"/>
    <w:rsid w:val="005E0489"/>
    <w:rsid w:val="005E517C"/>
    <w:rsid w:val="005E7B92"/>
    <w:rsid w:val="005E7D6B"/>
    <w:rsid w:val="005F2305"/>
    <w:rsid w:val="005F6202"/>
    <w:rsid w:val="006023D5"/>
    <w:rsid w:val="0061267D"/>
    <w:rsid w:val="00641FFF"/>
    <w:rsid w:val="006553F6"/>
    <w:rsid w:val="00686E12"/>
    <w:rsid w:val="006A7822"/>
    <w:rsid w:val="006B058E"/>
    <w:rsid w:val="006D32B7"/>
    <w:rsid w:val="006D71C3"/>
    <w:rsid w:val="007148B4"/>
    <w:rsid w:val="0072256B"/>
    <w:rsid w:val="007268F4"/>
    <w:rsid w:val="00784DF9"/>
    <w:rsid w:val="00787BA7"/>
    <w:rsid w:val="00792270"/>
    <w:rsid w:val="00794AE1"/>
    <w:rsid w:val="007A34B3"/>
    <w:rsid w:val="007C2328"/>
    <w:rsid w:val="007C3683"/>
    <w:rsid w:val="007C6DD4"/>
    <w:rsid w:val="007C7347"/>
    <w:rsid w:val="007E591E"/>
    <w:rsid w:val="007E6DE2"/>
    <w:rsid w:val="00807D49"/>
    <w:rsid w:val="00816927"/>
    <w:rsid w:val="00834216"/>
    <w:rsid w:val="0083627E"/>
    <w:rsid w:val="008409B6"/>
    <w:rsid w:val="008460FA"/>
    <w:rsid w:val="00850CAE"/>
    <w:rsid w:val="00866FFB"/>
    <w:rsid w:val="00870080"/>
    <w:rsid w:val="008702E6"/>
    <w:rsid w:val="008877FF"/>
    <w:rsid w:val="008B0C12"/>
    <w:rsid w:val="008B13C0"/>
    <w:rsid w:val="008C35FD"/>
    <w:rsid w:val="008C4274"/>
    <w:rsid w:val="008C6553"/>
    <w:rsid w:val="008D1DC7"/>
    <w:rsid w:val="008D3BB2"/>
    <w:rsid w:val="008E01CB"/>
    <w:rsid w:val="008E3880"/>
    <w:rsid w:val="008F5DAA"/>
    <w:rsid w:val="00930B6E"/>
    <w:rsid w:val="00940CC8"/>
    <w:rsid w:val="00944EED"/>
    <w:rsid w:val="009538C6"/>
    <w:rsid w:val="0095499A"/>
    <w:rsid w:val="00954E04"/>
    <w:rsid w:val="00967DB5"/>
    <w:rsid w:val="009847E1"/>
    <w:rsid w:val="009A16A5"/>
    <w:rsid w:val="009A578B"/>
    <w:rsid w:val="009A74EA"/>
    <w:rsid w:val="009C5449"/>
    <w:rsid w:val="009D2B0A"/>
    <w:rsid w:val="009E10AA"/>
    <w:rsid w:val="009E3266"/>
    <w:rsid w:val="009E67AF"/>
    <w:rsid w:val="00A1325F"/>
    <w:rsid w:val="00A2740C"/>
    <w:rsid w:val="00A31C32"/>
    <w:rsid w:val="00A40748"/>
    <w:rsid w:val="00A40F21"/>
    <w:rsid w:val="00A415D3"/>
    <w:rsid w:val="00A50117"/>
    <w:rsid w:val="00A5071D"/>
    <w:rsid w:val="00A52F6D"/>
    <w:rsid w:val="00A57B26"/>
    <w:rsid w:val="00A66230"/>
    <w:rsid w:val="00A75A84"/>
    <w:rsid w:val="00A77A10"/>
    <w:rsid w:val="00A8143B"/>
    <w:rsid w:val="00AB3848"/>
    <w:rsid w:val="00AC24B4"/>
    <w:rsid w:val="00AC6782"/>
    <w:rsid w:val="00AE0067"/>
    <w:rsid w:val="00AE7870"/>
    <w:rsid w:val="00B04D2E"/>
    <w:rsid w:val="00B2343C"/>
    <w:rsid w:val="00B4799F"/>
    <w:rsid w:val="00B56E0B"/>
    <w:rsid w:val="00B60F8E"/>
    <w:rsid w:val="00BA0E9D"/>
    <w:rsid w:val="00BA2158"/>
    <w:rsid w:val="00BA33C5"/>
    <w:rsid w:val="00BF09FA"/>
    <w:rsid w:val="00C02F55"/>
    <w:rsid w:val="00C51FF9"/>
    <w:rsid w:val="00C52FB9"/>
    <w:rsid w:val="00C554AA"/>
    <w:rsid w:val="00C64C96"/>
    <w:rsid w:val="00C77882"/>
    <w:rsid w:val="00C8225C"/>
    <w:rsid w:val="00C85F3C"/>
    <w:rsid w:val="00C92406"/>
    <w:rsid w:val="00C931DF"/>
    <w:rsid w:val="00C94678"/>
    <w:rsid w:val="00C96FC3"/>
    <w:rsid w:val="00CA28F7"/>
    <w:rsid w:val="00CA482A"/>
    <w:rsid w:val="00CB2A02"/>
    <w:rsid w:val="00CC17F4"/>
    <w:rsid w:val="00CD345F"/>
    <w:rsid w:val="00CE4A3D"/>
    <w:rsid w:val="00CF55F7"/>
    <w:rsid w:val="00D023C2"/>
    <w:rsid w:val="00D14C40"/>
    <w:rsid w:val="00D25E8C"/>
    <w:rsid w:val="00D33B71"/>
    <w:rsid w:val="00D4793C"/>
    <w:rsid w:val="00D521DC"/>
    <w:rsid w:val="00D5282A"/>
    <w:rsid w:val="00D56A23"/>
    <w:rsid w:val="00D5774A"/>
    <w:rsid w:val="00D619B7"/>
    <w:rsid w:val="00D76F04"/>
    <w:rsid w:val="00D816EB"/>
    <w:rsid w:val="00D94095"/>
    <w:rsid w:val="00DA3C4C"/>
    <w:rsid w:val="00DB1460"/>
    <w:rsid w:val="00DB25B3"/>
    <w:rsid w:val="00DB292C"/>
    <w:rsid w:val="00DC1120"/>
    <w:rsid w:val="00DD06BD"/>
    <w:rsid w:val="00DE5D81"/>
    <w:rsid w:val="00E061FF"/>
    <w:rsid w:val="00E27E5E"/>
    <w:rsid w:val="00E3013D"/>
    <w:rsid w:val="00E35BA8"/>
    <w:rsid w:val="00E36832"/>
    <w:rsid w:val="00E64EE4"/>
    <w:rsid w:val="00E6734B"/>
    <w:rsid w:val="00E71082"/>
    <w:rsid w:val="00E72299"/>
    <w:rsid w:val="00E8611B"/>
    <w:rsid w:val="00EB1387"/>
    <w:rsid w:val="00EB4884"/>
    <w:rsid w:val="00EC37F3"/>
    <w:rsid w:val="00EC66F9"/>
    <w:rsid w:val="00EC7BA3"/>
    <w:rsid w:val="00F03D38"/>
    <w:rsid w:val="00F31AB0"/>
    <w:rsid w:val="00F37860"/>
    <w:rsid w:val="00F606AC"/>
    <w:rsid w:val="00FA060C"/>
    <w:rsid w:val="00FB079B"/>
    <w:rsid w:val="00FB3589"/>
    <w:rsid w:val="00FB62C7"/>
    <w:rsid w:val="00FC6FFB"/>
    <w:rsid w:val="00FE0215"/>
    <w:rsid w:val="00F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38032"/>
  <w15:docId w15:val="{E0366DE0-CA11-4152-8B79-7861E5D1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E8C"/>
  </w:style>
  <w:style w:type="paragraph" w:styleId="Footer">
    <w:name w:val="footer"/>
    <w:basedOn w:val="Normal"/>
    <w:link w:val="FooterChar"/>
    <w:uiPriority w:val="99"/>
    <w:unhideWhenUsed/>
    <w:rsid w:val="00D2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E8C"/>
  </w:style>
  <w:style w:type="character" w:styleId="Emphasis">
    <w:name w:val="Emphasis"/>
    <w:basedOn w:val="DefaultParagraphFont"/>
    <w:uiPriority w:val="20"/>
    <w:qFormat/>
    <w:rsid w:val="00D25E8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606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ber\OneDrive\Desktop\NEW%20LETTERHEAD.%20ST.%20BERNARD%20%20MEDICAL%20CENTRE.dotx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BF5A9-271A-4138-A10E-622758113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LETTERHEAD. ST. BERNARD  MEDICAL CENTRE</Template>
  <TotalTime>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stber</dc:creator>
  <cp:keywords/>
  <dc:description/>
  <cp:lastModifiedBy>ST BERNARD LAB</cp:lastModifiedBy>
  <cp:revision>2</cp:revision>
  <cp:lastPrinted>2024-11-07T10:15:00Z</cp:lastPrinted>
  <dcterms:created xsi:type="dcterms:W3CDTF">2024-12-13T09:52:00Z</dcterms:created>
  <dcterms:modified xsi:type="dcterms:W3CDTF">2024-12-13T09:52:00Z</dcterms:modified>
</cp:coreProperties>
</file>