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E280" w14:textId="7AE89CD8" w:rsidR="00246CA7" w:rsidRDefault="00246CA7" w:rsidP="007C7347"/>
    <w:p w14:paraId="56221D21" w14:textId="77777777" w:rsidR="009C720F" w:rsidRPr="007C7347" w:rsidRDefault="009C720F" w:rsidP="007C7347"/>
    <w:p w14:paraId="2D432481" w14:textId="44AA88A7" w:rsidR="0021694C" w:rsidRPr="0062679B" w:rsidRDefault="00DE460F" w:rsidP="0062679B">
      <w:pPr>
        <w:shd w:val="clear" w:color="auto" w:fill="000000"/>
        <w:tabs>
          <w:tab w:val="left" w:pos="4400"/>
          <w:tab w:val="center" w:pos="5520"/>
        </w:tabs>
        <w:ind w:left="270" w:right="-360" w:hanging="360"/>
        <w:rPr>
          <w:rFonts w:eastAsia="Calibri"/>
          <w:b/>
          <w:color w:val="FFFFFF"/>
        </w:rPr>
      </w:pPr>
      <w:r>
        <w:tab/>
        <w:t xml:space="preserve">                                                             </w:t>
      </w:r>
      <w:r>
        <w:rPr>
          <w:rFonts w:eastAsia="Calibri"/>
          <w:b/>
          <w:color w:val="FFFFFF"/>
        </w:rPr>
        <w:t>LABORATORY REPORT</w:t>
      </w:r>
      <w:r w:rsidR="0066051C">
        <w:rPr>
          <w:rFonts w:eastAsia="Calibri"/>
          <w:b/>
          <w:color w:val="FFFFFF"/>
        </w:rPr>
        <w:t xml:space="preserve"> </w:t>
      </w:r>
    </w:p>
    <w:p w14:paraId="71130EBE" w14:textId="45E42305" w:rsidR="001E72BC" w:rsidRPr="00F046F1" w:rsidRDefault="001E72BC" w:rsidP="00F046F1">
      <w:pPr>
        <w:spacing w:after="0" w:line="240" w:lineRule="auto"/>
        <w:ind w:left="360"/>
        <w:rPr>
          <w:rFonts w:eastAsia="Calibri"/>
          <w:bCs/>
          <w:color w:val="000000"/>
          <w:sz w:val="20"/>
          <w:szCs w:val="20"/>
          <w:u w:val="single"/>
        </w:rPr>
      </w:pPr>
      <w:r w:rsidRPr="00F046F1">
        <w:rPr>
          <w:rFonts w:eastAsia="Calibri"/>
          <w:b/>
          <w:color w:val="000000"/>
          <w:sz w:val="20"/>
          <w:szCs w:val="20"/>
          <w:u w:val="single"/>
        </w:rPr>
        <w:t>PATIENT NAME</w:t>
      </w:r>
      <w:r w:rsidR="00CB4ACA" w:rsidRPr="00F046F1">
        <w:rPr>
          <w:rFonts w:eastAsia="Calibri"/>
          <w:b/>
          <w:color w:val="000000"/>
          <w:sz w:val="20"/>
          <w:szCs w:val="20"/>
          <w:u w:val="single"/>
        </w:rPr>
        <w:t>:</w:t>
      </w:r>
      <w:r w:rsidR="000B7009">
        <w:rPr>
          <w:rFonts w:eastAsia="Calibri"/>
          <w:bCs/>
          <w:color w:val="000000"/>
          <w:sz w:val="20"/>
          <w:szCs w:val="20"/>
          <w:u w:val="single"/>
        </w:rPr>
        <w:t>OSMAN MEMUNATU</w:t>
      </w:r>
      <w:r w:rsidR="005E42A5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861AC2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 </w:t>
      </w:r>
      <w:r w:rsidR="00165636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F43319" w:rsidRPr="00F046F1">
        <w:rPr>
          <w:rFonts w:eastAsia="Calibri"/>
          <w:b/>
          <w:color w:val="000000"/>
          <w:sz w:val="20"/>
          <w:szCs w:val="20"/>
          <w:u w:val="single"/>
        </w:rPr>
        <w:t>AGE</w:t>
      </w:r>
      <w:r w:rsidR="008E6C65" w:rsidRPr="00F046F1">
        <w:rPr>
          <w:rFonts w:eastAsia="Calibri"/>
          <w:b/>
          <w:color w:val="000000"/>
          <w:sz w:val="20"/>
          <w:szCs w:val="20"/>
          <w:u w:val="single"/>
        </w:rPr>
        <w:t>:</w:t>
      </w:r>
      <w:r w:rsidR="002B27A5" w:rsidRPr="00F046F1">
        <w:rPr>
          <w:rFonts w:eastAsia="Calibri"/>
          <w:b/>
          <w:color w:val="000000"/>
          <w:sz w:val="20"/>
          <w:szCs w:val="20"/>
          <w:u w:val="single"/>
        </w:rPr>
        <w:t xml:space="preserve"> </w:t>
      </w:r>
      <w:r w:rsidR="000B7009">
        <w:rPr>
          <w:rFonts w:eastAsia="Calibri"/>
          <w:b/>
          <w:color w:val="000000"/>
          <w:sz w:val="20"/>
          <w:szCs w:val="20"/>
          <w:u w:val="single"/>
        </w:rPr>
        <w:t>49</w:t>
      </w:r>
      <w:r w:rsidR="00861AC2" w:rsidRPr="00F046F1">
        <w:rPr>
          <w:rFonts w:eastAsia="Calibri"/>
          <w:bCs/>
          <w:color w:val="000000"/>
          <w:sz w:val="20"/>
          <w:szCs w:val="20"/>
          <w:u w:val="single"/>
        </w:rPr>
        <w:t>YEARS</w:t>
      </w:r>
      <w:r w:rsidR="002541B4">
        <w:rPr>
          <w:rFonts w:eastAsia="Calibri"/>
          <w:bCs/>
          <w:color w:val="000000"/>
          <w:sz w:val="20"/>
          <w:szCs w:val="20"/>
          <w:u w:val="single"/>
        </w:rPr>
        <w:tab/>
      </w:r>
      <w:r w:rsidR="0095342C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2773E1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Pr="00F046F1">
        <w:rPr>
          <w:rFonts w:eastAsia="Calibri"/>
          <w:b/>
          <w:color w:val="000000"/>
          <w:sz w:val="20"/>
          <w:szCs w:val="20"/>
          <w:u w:val="single"/>
        </w:rPr>
        <w:t>SEX:</w:t>
      </w:r>
      <w:r w:rsidR="00320A47" w:rsidRPr="00F046F1">
        <w:rPr>
          <w:rFonts w:eastAsia="Calibri"/>
          <w:b/>
          <w:color w:val="000000"/>
          <w:sz w:val="20"/>
          <w:szCs w:val="20"/>
          <w:u w:val="single"/>
        </w:rPr>
        <w:t xml:space="preserve"> </w:t>
      </w:r>
      <w:r w:rsidR="000B7009">
        <w:rPr>
          <w:rFonts w:eastAsia="Calibri"/>
          <w:b/>
          <w:color w:val="000000"/>
          <w:sz w:val="20"/>
          <w:szCs w:val="20"/>
          <w:u w:val="single"/>
        </w:rPr>
        <w:t>FE</w:t>
      </w:r>
      <w:r w:rsidR="0006529C" w:rsidRPr="00F046F1">
        <w:rPr>
          <w:rFonts w:eastAsia="Calibri"/>
          <w:bCs/>
          <w:color w:val="000000"/>
          <w:sz w:val="20"/>
          <w:szCs w:val="20"/>
          <w:u w:val="single"/>
        </w:rPr>
        <w:t>M</w:t>
      </w:r>
      <w:r w:rsidRPr="00F046F1">
        <w:rPr>
          <w:rFonts w:eastAsia="Calibri"/>
          <w:bCs/>
          <w:color w:val="000000"/>
          <w:sz w:val="20"/>
          <w:szCs w:val="20"/>
          <w:u w:val="single"/>
        </w:rPr>
        <w:t>AL</w:t>
      </w:r>
      <w:r w:rsidR="00E114C5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E </w:t>
      </w:r>
      <w:r w:rsidR="004A1439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842248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</w:t>
      </w:r>
      <w:r w:rsidR="00136E1A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   </w:t>
      </w:r>
      <w:r w:rsidR="00981E0B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</w:t>
      </w:r>
      <w:r w:rsidR="004B793C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                                           </w:t>
      </w:r>
      <w:r w:rsidR="00A15A48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              </w:t>
      </w:r>
      <w:r w:rsidR="00981E0B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</w:t>
      </w:r>
      <w:r w:rsidR="00E114C5" w:rsidRPr="00F046F1">
        <w:rPr>
          <w:rFonts w:eastAsia="Calibri"/>
          <w:b/>
          <w:color w:val="000000"/>
          <w:sz w:val="20"/>
          <w:szCs w:val="20"/>
          <w:u w:val="single"/>
        </w:rPr>
        <w:t>DAT</w:t>
      </w:r>
      <w:r w:rsidRPr="00F046F1">
        <w:rPr>
          <w:rFonts w:eastAsia="Calibri"/>
          <w:b/>
          <w:color w:val="000000"/>
          <w:sz w:val="20"/>
          <w:szCs w:val="20"/>
          <w:u w:val="single"/>
        </w:rPr>
        <w:t>E</w:t>
      </w:r>
      <w:r w:rsidR="006019C8" w:rsidRPr="00F046F1">
        <w:rPr>
          <w:rFonts w:eastAsia="Calibri"/>
          <w:b/>
          <w:color w:val="000000"/>
          <w:sz w:val="20"/>
          <w:szCs w:val="20"/>
          <w:u w:val="single"/>
        </w:rPr>
        <w:t>:</w:t>
      </w:r>
      <w:r w:rsidR="00A8105D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</w:t>
      </w:r>
      <w:r w:rsidR="00D129B6">
        <w:rPr>
          <w:rFonts w:eastAsia="Calibri"/>
          <w:bCs/>
          <w:color w:val="000000"/>
          <w:sz w:val="20"/>
          <w:szCs w:val="20"/>
          <w:u w:val="single"/>
        </w:rPr>
        <w:t>1</w:t>
      </w:r>
      <w:r w:rsidR="000B7009">
        <w:rPr>
          <w:rFonts w:eastAsia="Calibri"/>
          <w:bCs/>
          <w:color w:val="000000"/>
          <w:sz w:val="20"/>
          <w:szCs w:val="20"/>
          <w:u w:val="single"/>
        </w:rPr>
        <w:t>5</w:t>
      </w:r>
      <w:r w:rsidR="00E114C5" w:rsidRPr="00F046F1">
        <w:rPr>
          <w:rFonts w:eastAsia="Calibri"/>
          <w:bCs/>
          <w:color w:val="000000"/>
          <w:sz w:val="20"/>
          <w:szCs w:val="20"/>
          <w:u w:val="single"/>
        </w:rPr>
        <w:t>/</w:t>
      </w:r>
      <w:r w:rsidR="005E42A5" w:rsidRPr="00F046F1">
        <w:rPr>
          <w:rFonts w:eastAsia="Calibri"/>
          <w:bCs/>
          <w:color w:val="000000"/>
          <w:sz w:val="20"/>
          <w:szCs w:val="20"/>
          <w:u w:val="single"/>
        </w:rPr>
        <w:t>0</w:t>
      </w:r>
      <w:r w:rsidR="00C4085A" w:rsidRPr="00F046F1">
        <w:rPr>
          <w:rFonts w:eastAsia="Calibri"/>
          <w:bCs/>
          <w:color w:val="000000"/>
          <w:sz w:val="20"/>
          <w:szCs w:val="20"/>
          <w:u w:val="single"/>
        </w:rPr>
        <w:t>1</w:t>
      </w:r>
      <w:r w:rsidR="00E114C5" w:rsidRPr="00F046F1">
        <w:rPr>
          <w:rFonts w:eastAsia="Calibri"/>
          <w:bCs/>
          <w:color w:val="000000"/>
          <w:sz w:val="20"/>
          <w:szCs w:val="20"/>
          <w:u w:val="single"/>
        </w:rPr>
        <w:t>/20</w:t>
      </w:r>
      <w:r w:rsidR="009D2C34" w:rsidRPr="00F046F1">
        <w:rPr>
          <w:rFonts w:eastAsia="Calibri"/>
          <w:bCs/>
          <w:color w:val="000000"/>
          <w:sz w:val="20"/>
          <w:szCs w:val="20"/>
          <w:u w:val="single"/>
        </w:rPr>
        <w:t>2</w:t>
      </w:r>
      <w:r w:rsidR="005E42A5" w:rsidRPr="00F046F1">
        <w:rPr>
          <w:rFonts w:eastAsia="Calibri"/>
          <w:bCs/>
          <w:color w:val="000000"/>
          <w:sz w:val="20"/>
          <w:szCs w:val="20"/>
          <w:u w:val="single"/>
        </w:rPr>
        <w:t>6</w:t>
      </w:r>
      <w:r w:rsidR="00D73BB6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5E6738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3349DD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9C20A3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</w:t>
      </w:r>
      <w:r w:rsidR="00B17287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B17287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C04217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3876B5" w:rsidRPr="00F046F1">
        <w:rPr>
          <w:rFonts w:eastAsia="Calibri"/>
          <w:bCs/>
          <w:color w:val="000000"/>
          <w:sz w:val="20"/>
          <w:szCs w:val="20"/>
          <w:u w:val="single"/>
        </w:rPr>
        <w:tab/>
      </w:r>
      <w:r w:rsidR="006E352E">
        <w:rPr>
          <w:rFonts w:eastAsia="Calibri"/>
          <w:bCs/>
          <w:color w:val="000000"/>
          <w:sz w:val="20"/>
          <w:szCs w:val="20"/>
          <w:u w:val="single"/>
        </w:rPr>
        <w:tab/>
      </w:r>
      <w:r w:rsidR="009B158C" w:rsidRPr="00F046F1">
        <w:rPr>
          <w:rFonts w:eastAsia="Calibri"/>
          <w:b/>
          <w:color w:val="000000"/>
          <w:sz w:val="20"/>
          <w:szCs w:val="20"/>
          <w:u w:val="single"/>
        </w:rPr>
        <w:t>TEST</w:t>
      </w:r>
      <w:r w:rsidR="009B158C" w:rsidRPr="00F046F1">
        <w:rPr>
          <w:rFonts w:eastAsia="Calibri"/>
          <w:bCs/>
          <w:color w:val="000000"/>
          <w:sz w:val="20"/>
          <w:szCs w:val="20"/>
          <w:u w:val="single"/>
        </w:rPr>
        <w:t>: FULL BLOOD COUNT</w:t>
      </w:r>
      <w:r w:rsidR="00453AF1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</w:t>
      </w:r>
      <w:r w:rsidR="00485CDA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 </w:t>
      </w:r>
      <w:r w:rsidR="00C604E2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</w:t>
      </w:r>
      <w:r w:rsidR="00F40F42" w:rsidRPr="00F046F1">
        <w:rPr>
          <w:rFonts w:eastAsia="Calibri"/>
          <w:bCs/>
          <w:color w:val="000000"/>
          <w:sz w:val="20"/>
          <w:szCs w:val="20"/>
          <w:u w:val="single"/>
        </w:rPr>
        <w:t xml:space="preserve">  </w:t>
      </w:r>
    </w:p>
    <w:p w14:paraId="3A208112" w14:textId="03DBA90A" w:rsidR="009B158C" w:rsidRPr="00ED0C79" w:rsidRDefault="00C61151" w:rsidP="001E72BC">
      <w:pPr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</w:r>
      <w:r w:rsidR="006A3701">
        <w:rPr>
          <w:rFonts w:eastAsia="Calibri"/>
          <w:b/>
          <w:color w:val="000000"/>
          <w:sz w:val="24"/>
          <w:szCs w:val="24"/>
        </w:rPr>
        <w:tab/>
      </w:r>
    </w:p>
    <w:p w14:paraId="54DAE06C" w14:textId="43B84C93" w:rsidR="001E72BC" w:rsidRPr="00FF3F7F" w:rsidRDefault="001E72BC" w:rsidP="001E72BC">
      <w:pPr>
        <w:rPr>
          <w:i/>
          <w:iCs/>
        </w:rPr>
      </w:pPr>
      <w:r w:rsidRPr="00FF3F7F">
        <w:rPr>
          <w:rFonts w:eastAsia="Calibri"/>
          <w:b/>
          <w:i/>
          <w:iCs/>
          <w:sz w:val="28"/>
          <w:szCs w:val="28"/>
          <w:u w:val="single"/>
        </w:rPr>
        <w:t>TEST</w:t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  <w:r w:rsidRPr="00FF3F7F">
        <w:rPr>
          <w:rFonts w:eastAsia="Calibri"/>
          <w:b/>
          <w:i/>
          <w:iCs/>
          <w:sz w:val="28"/>
          <w:szCs w:val="28"/>
          <w:u w:val="single"/>
        </w:rPr>
        <w:t>RESULT</w:t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  <w:r w:rsidR="0082115C" w:rsidRPr="00FF3F7F">
        <w:rPr>
          <w:b/>
          <w:bCs/>
          <w:i/>
          <w:iCs/>
          <w:sz w:val="28"/>
          <w:szCs w:val="28"/>
          <w:u w:val="single"/>
        </w:rPr>
        <w:t>UNIT</w:t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  <w:r w:rsidRPr="00FF3F7F">
        <w:rPr>
          <w:rFonts w:eastAsia="Calibri"/>
          <w:b/>
          <w:i/>
          <w:iCs/>
          <w:sz w:val="28"/>
          <w:szCs w:val="28"/>
          <w:u w:val="single"/>
        </w:rPr>
        <w:t>REF. RANGE</w:t>
      </w:r>
      <w:r w:rsidRPr="00FF3F7F">
        <w:rPr>
          <w:i/>
          <w:iCs/>
        </w:rPr>
        <w:tab/>
      </w:r>
      <w:r w:rsidRPr="00FF3F7F">
        <w:rPr>
          <w:i/>
          <w:iCs/>
        </w:rPr>
        <w:tab/>
      </w:r>
    </w:p>
    <w:p w14:paraId="6BE06EB1" w14:textId="43926F34" w:rsidR="001E72BC" w:rsidRDefault="001E72BC" w:rsidP="001E72BC">
      <w:r w:rsidRPr="00A4445A">
        <w:rPr>
          <w:rFonts w:eastAsia="Calibri"/>
          <w:b/>
          <w:bCs/>
          <w:sz w:val="24"/>
          <w:szCs w:val="24"/>
        </w:rPr>
        <w:t>WBC</w:t>
      </w:r>
      <w:r>
        <w:tab/>
      </w:r>
      <w:r w:rsidR="002F163E">
        <w:t xml:space="preserve">         </w:t>
      </w:r>
      <w:r>
        <w:tab/>
      </w:r>
      <w:r>
        <w:tab/>
      </w:r>
      <w:r>
        <w:tab/>
      </w:r>
      <w:r w:rsidR="002F163E">
        <w:t xml:space="preserve">             </w:t>
      </w:r>
      <w:r w:rsidR="00425E4A">
        <w:t xml:space="preserve">  </w:t>
      </w:r>
      <w:r w:rsidR="000B7009">
        <w:t>4.1</w:t>
      </w:r>
      <w:r w:rsidR="002D26B0">
        <w:tab/>
      </w:r>
      <w:r>
        <w:tab/>
      </w:r>
      <w:r w:rsidR="00C87328">
        <w:tab/>
      </w:r>
      <w:r>
        <w:rPr>
          <w:rFonts w:eastAsia="Calibri"/>
          <w:sz w:val="24"/>
          <w:szCs w:val="24"/>
        </w:rPr>
        <w:t>×10</w:t>
      </w:r>
      <w:r w:rsidR="000E2976">
        <w:rPr>
          <w:rFonts w:eastAsia="Calibri"/>
          <w:sz w:val="24"/>
          <w:szCs w:val="24"/>
          <w:vertAlign w:val="superscript"/>
        </w:rPr>
        <w:t>3</w:t>
      </w:r>
      <w:r>
        <w:rPr>
          <w:rFonts w:eastAsia="Calibri"/>
          <w:sz w:val="24"/>
          <w:szCs w:val="24"/>
        </w:rPr>
        <w:t>/</w:t>
      </w:r>
      <w:r w:rsidR="007A1846">
        <w:rPr>
          <w:rFonts w:eastAsia="Calibri"/>
          <w:sz w:val="24"/>
          <w:szCs w:val="24"/>
        </w:rPr>
        <w:t>u</w:t>
      </w:r>
      <w:r w:rsidR="000E2976">
        <w:rPr>
          <w:rFonts w:eastAsia="Calibri"/>
          <w:sz w:val="24"/>
          <w:szCs w:val="24"/>
        </w:rPr>
        <w:t>L</w:t>
      </w:r>
      <w:r>
        <w:tab/>
      </w:r>
      <w:r w:rsidR="00165A57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>.</w:t>
      </w:r>
      <w:r w:rsidR="00165A57">
        <w:rPr>
          <w:rFonts w:eastAsia="Calibri"/>
          <w:sz w:val="24"/>
          <w:szCs w:val="24"/>
        </w:rPr>
        <w:t>8</w:t>
      </w:r>
      <w:r>
        <w:rPr>
          <w:rFonts w:eastAsia="Calibri"/>
          <w:sz w:val="24"/>
          <w:szCs w:val="24"/>
        </w:rPr>
        <w:t xml:space="preserve"> – 1</w:t>
      </w:r>
      <w:r w:rsidR="00A20727">
        <w:rPr>
          <w:rFonts w:eastAsia="Calibri"/>
          <w:sz w:val="24"/>
          <w:szCs w:val="24"/>
        </w:rPr>
        <w:t>0</w:t>
      </w:r>
      <w:r>
        <w:rPr>
          <w:rFonts w:eastAsia="Calibri"/>
          <w:sz w:val="24"/>
          <w:szCs w:val="24"/>
        </w:rPr>
        <w:t>.</w:t>
      </w:r>
      <w:r w:rsidR="003223C9">
        <w:rPr>
          <w:rFonts w:eastAsia="Calibri"/>
          <w:sz w:val="24"/>
          <w:szCs w:val="24"/>
        </w:rPr>
        <w:t>0</w:t>
      </w:r>
    </w:p>
    <w:p w14:paraId="50163EC6" w14:textId="34FF6246" w:rsidR="001E72BC" w:rsidRDefault="001E72BC" w:rsidP="001E72BC">
      <w:r w:rsidRPr="00A4445A">
        <w:rPr>
          <w:rFonts w:eastAsia="Calibri"/>
          <w:b/>
          <w:bCs/>
          <w:sz w:val="24"/>
          <w:szCs w:val="24"/>
        </w:rPr>
        <w:t>RBC</w:t>
      </w:r>
      <w:r>
        <w:tab/>
      </w:r>
      <w:r>
        <w:tab/>
      </w:r>
      <w:r>
        <w:tab/>
      </w:r>
      <w:r>
        <w:tab/>
      </w:r>
      <w:r w:rsidR="00693FD5">
        <w:tab/>
      </w:r>
      <w:r w:rsidR="000B7009">
        <w:t>4.49</w:t>
      </w:r>
      <w:r w:rsidR="009853BD">
        <w:tab/>
      </w:r>
      <w:r>
        <w:tab/>
      </w:r>
      <w:r>
        <w:tab/>
      </w:r>
      <w:r>
        <w:rPr>
          <w:rFonts w:eastAsia="Calibri"/>
          <w:sz w:val="24"/>
          <w:szCs w:val="24"/>
        </w:rPr>
        <w:t>×10</w:t>
      </w:r>
      <w:r w:rsidR="00BA6099">
        <w:rPr>
          <w:rFonts w:eastAsia="Calibri"/>
          <w:sz w:val="24"/>
          <w:szCs w:val="24"/>
          <w:vertAlign w:val="superscript"/>
        </w:rPr>
        <w:t>6</w:t>
      </w:r>
      <w:r>
        <w:rPr>
          <w:rFonts w:eastAsia="Calibri"/>
          <w:sz w:val="24"/>
          <w:szCs w:val="24"/>
        </w:rPr>
        <w:t>/</w:t>
      </w:r>
      <w:r w:rsidR="00BA6099">
        <w:rPr>
          <w:rFonts w:eastAsia="Calibri"/>
          <w:sz w:val="24"/>
          <w:szCs w:val="24"/>
        </w:rPr>
        <w:t>uL</w:t>
      </w:r>
      <w:r>
        <w:tab/>
      </w:r>
      <w:r>
        <w:rPr>
          <w:rFonts w:eastAsia="Calibri"/>
          <w:sz w:val="24"/>
          <w:szCs w:val="24"/>
        </w:rPr>
        <w:t>3.80 – 5.80</w:t>
      </w:r>
    </w:p>
    <w:p w14:paraId="007319C9" w14:textId="79ED279F" w:rsidR="001E72BC" w:rsidRDefault="001E72BC" w:rsidP="00910CE7">
      <w:pPr>
        <w:spacing w:after="0"/>
        <w:rPr>
          <w:rFonts w:eastAsia="Calibri"/>
          <w:sz w:val="24"/>
          <w:szCs w:val="24"/>
        </w:rPr>
      </w:pPr>
      <w:r w:rsidRPr="00A4445A">
        <w:rPr>
          <w:rFonts w:eastAsia="Calibri"/>
          <w:b/>
          <w:bCs/>
          <w:sz w:val="24"/>
          <w:szCs w:val="24"/>
        </w:rPr>
        <w:t>HGB</w:t>
      </w:r>
      <w:r>
        <w:tab/>
      </w:r>
      <w:r>
        <w:tab/>
      </w:r>
      <w:r>
        <w:tab/>
      </w:r>
      <w:r w:rsidR="00B86103">
        <w:tab/>
      </w:r>
      <w:r w:rsidR="00B86103">
        <w:tab/>
      </w:r>
      <w:r w:rsidR="00FF4602">
        <w:t>1</w:t>
      </w:r>
      <w:r w:rsidR="000B7009">
        <w:t>1.5</w:t>
      </w:r>
      <w:r>
        <w:tab/>
      </w:r>
      <w:r>
        <w:tab/>
      </w:r>
      <w:r>
        <w:tab/>
      </w:r>
      <w:r>
        <w:rPr>
          <w:rFonts w:eastAsia="Calibri"/>
          <w:sz w:val="24"/>
          <w:szCs w:val="24"/>
        </w:rPr>
        <w:t>g/dL</w:t>
      </w:r>
      <w:r>
        <w:tab/>
      </w:r>
      <w:r w:rsidRPr="00343318">
        <w:rPr>
          <w:b/>
          <w:bCs/>
        </w:rPr>
        <w:t xml:space="preserve">      </w:t>
      </w:r>
      <w:r w:rsidR="00BF72FC">
        <w:rPr>
          <w:b/>
          <w:bCs/>
        </w:rPr>
        <w:t xml:space="preserve"> </w:t>
      </w:r>
      <w:r w:rsidR="00B02140">
        <w:rPr>
          <w:b/>
          <w:bCs/>
        </w:rPr>
        <w:t xml:space="preserve"> </w:t>
      </w:r>
      <w:r w:rsidRPr="00343318">
        <w:rPr>
          <w:b/>
          <w:bCs/>
        </w:rPr>
        <w:t>(F)</w:t>
      </w:r>
      <w:r>
        <w:t xml:space="preserve"> </w:t>
      </w:r>
      <w:r>
        <w:rPr>
          <w:rFonts w:eastAsia="Calibri"/>
          <w:sz w:val="24"/>
          <w:szCs w:val="24"/>
        </w:rPr>
        <w:t>1</w:t>
      </w:r>
      <w:r w:rsidR="002D26B0">
        <w:rPr>
          <w:rFonts w:eastAsia="Calibri"/>
          <w:sz w:val="24"/>
          <w:szCs w:val="24"/>
        </w:rPr>
        <w:t>1.0</w:t>
      </w:r>
      <w:r>
        <w:rPr>
          <w:rFonts w:eastAsia="Calibri"/>
          <w:sz w:val="24"/>
          <w:szCs w:val="24"/>
        </w:rPr>
        <w:t xml:space="preserve"> – 16.0</w:t>
      </w:r>
    </w:p>
    <w:p w14:paraId="5AB0DE0E" w14:textId="33D0B5FD" w:rsidR="001E72BC" w:rsidRDefault="001E72BC" w:rsidP="00910CE7">
      <w:pPr>
        <w:spacing w:after="0"/>
      </w:pP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 w:rsidR="00966525">
        <w:rPr>
          <w:rFonts w:eastAsia="Calibri"/>
          <w:sz w:val="24"/>
          <w:szCs w:val="24"/>
        </w:rPr>
        <w:tab/>
      </w:r>
      <w:r w:rsidR="00966525">
        <w:rPr>
          <w:rFonts w:eastAsia="Calibri"/>
          <w:sz w:val="24"/>
          <w:szCs w:val="24"/>
        </w:rPr>
        <w:tab/>
      </w:r>
      <w:r w:rsidR="003876B5"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>g/dL</w:t>
      </w:r>
      <w:r>
        <w:rPr>
          <w:rFonts w:eastAsia="Calibri"/>
          <w:sz w:val="24"/>
          <w:szCs w:val="24"/>
        </w:rPr>
        <w:tab/>
      </w:r>
      <w:r w:rsidRPr="00B013AF">
        <w:rPr>
          <w:rFonts w:eastAsia="Calibri"/>
          <w:b/>
          <w:bCs/>
          <w:sz w:val="24"/>
          <w:szCs w:val="24"/>
        </w:rPr>
        <w:t xml:space="preserve">      (M)</w:t>
      </w:r>
      <w:r>
        <w:rPr>
          <w:rFonts w:eastAsia="Calibri"/>
          <w:sz w:val="24"/>
          <w:szCs w:val="24"/>
        </w:rPr>
        <w:t xml:space="preserve"> </w:t>
      </w:r>
      <w:r w:rsidR="00A33314">
        <w:rPr>
          <w:rFonts w:eastAsia="Calibri"/>
          <w:sz w:val="24"/>
          <w:szCs w:val="24"/>
        </w:rPr>
        <w:t>1</w:t>
      </w:r>
      <w:r w:rsidR="00D543DC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>.0 – 1</w:t>
      </w:r>
      <w:r w:rsidR="00906941">
        <w:rPr>
          <w:rFonts w:eastAsia="Calibri"/>
          <w:sz w:val="24"/>
          <w:szCs w:val="24"/>
        </w:rPr>
        <w:t>8</w:t>
      </w:r>
      <w:r>
        <w:rPr>
          <w:rFonts w:eastAsia="Calibri"/>
          <w:sz w:val="24"/>
          <w:szCs w:val="24"/>
        </w:rPr>
        <w:t>.0</w:t>
      </w:r>
    </w:p>
    <w:p w14:paraId="4E43951B" w14:textId="549A817F" w:rsidR="001E72BC" w:rsidRDefault="001E72BC" w:rsidP="001E72BC">
      <w:r w:rsidRPr="00A4445A">
        <w:rPr>
          <w:rFonts w:eastAsia="Calibri"/>
          <w:b/>
          <w:bCs/>
          <w:sz w:val="24"/>
          <w:szCs w:val="24"/>
        </w:rPr>
        <w:t>HCT</w:t>
      </w:r>
      <w:r w:rsidRPr="00A4445A">
        <w:rPr>
          <w:b/>
          <w:bCs/>
        </w:rPr>
        <w:tab/>
      </w:r>
      <w:r w:rsidR="008C556D">
        <w:tab/>
      </w:r>
      <w:r>
        <w:tab/>
      </w:r>
      <w:r>
        <w:tab/>
      </w:r>
      <w:r>
        <w:tab/>
      </w:r>
      <w:r w:rsidR="00912397">
        <w:t>3</w:t>
      </w:r>
      <w:r w:rsidR="000B7009">
        <w:t>6.6</w:t>
      </w:r>
      <w:r>
        <w:tab/>
      </w:r>
      <w:r w:rsidR="00BC2261">
        <w:tab/>
      </w:r>
      <w:r>
        <w:tab/>
      </w:r>
      <w:r>
        <w:rPr>
          <w:rFonts w:eastAsia="Calibri"/>
          <w:sz w:val="24"/>
          <w:szCs w:val="24"/>
        </w:rPr>
        <w:t>%</w:t>
      </w:r>
      <w:r>
        <w:tab/>
      </w:r>
      <w:r>
        <w:tab/>
      </w:r>
      <w:r>
        <w:rPr>
          <w:rFonts w:eastAsia="Calibri"/>
          <w:sz w:val="24"/>
          <w:szCs w:val="24"/>
        </w:rPr>
        <w:t>35.0 – 50.0</w:t>
      </w:r>
    </w:p>
    <w:p w14:paraId="11BBFFD5" w14:textId="0308FFC3" w:rsidR="001E72BC" w:rsidRDefault="001E72BC" w:rsidP="001E72BC">
      <w:r w:rsidRPr="00A4445A">
        <w:rPr>
          <w:rFonts w:eastAsia="Calibri"/>
          <w:b/>
          <w:bCs/>
          <w:sz w:val="24"/>
          <w:szCs w:val="24"/>
        </w:rPr>
        <w:t>MCV</w:t>
      </w:r>
      <w:r>
        <w:tab/>
      </w:r>
      <w:r w:rsidR="00626AA1">
        <w:tab/>
      </w:r>
      <w:r>
        <w:tab/>
      </w:r>
      <w:r>
        <w:tab/>
      </w:r>
      <w:r w:rsidR="00B2164F">
        <w:tab/>
      </w:r>
      <w:r w:rsidR="000B7009">
        <w:t>81.5</w:t>
      </w:r>
      <w:r w:rsidR="008942E9">
        <w:tab/>
      </w:r>
      <w:r>
        <w:tab/>
      </w:r>
      <w:r>
        <w:tab/>
      </w:r>
      <w:r>
        <w:rPr>
          <w:rFonts w:eastAsia="Calibri"/>
          <w:sz w:val="24"/>
          <w:szCs w:val="24"/>
        </w:rPr>
        <w:t>fL</w:t>
      </w:r>
      <w:r>
        <w:tab/>
      </w:r>
      <w:r>
        <w:tab/>
      </w:r>
      <w:r>
        <w:rPr>
          <w:rFonts w:eastAsia="Calibri"/>
          <w:sz w:val="24"/>
          <w:szCs w:val="24"/>
        </w:rPr>
        <w:t>82.0 – 100.0</w:t>
      </w:r>
    </w:p>
    <w:p w14:paraId="74524BBE" w14:textId="435D657F" w:rsidR="001E72BC" w:rsidRDefault="001E72BC" w:rsidP="001E72BC">
      <w:r w:rsidRPr="00A4445A">
        <w:rPr>
          <w:rFonts w:eastAsia="Calibri"/>
          <w:b/>
          <w:bCs/>
          <w:sz w:val="24"/>
          <w:szCs w:val="24"/>
        </w:rPr>
        <w:t>MCH</w:t>
      </w:r>
      <w:r>
        <w:tab/>
      </w:r>
      <w:r w:rsidR="007469F8">
        <w:tab/>
      </w:r>
      <w:r>
        <w:tab/>
      </w:r>
      <w:r>
        <w:tab/>
      </w:r>
      <w:r>
        <w:tab/>
      </w:r>
      <w:r w:rsidR="000B7009">
        <w:t>25.6</w:t>
      </w:r>
      <w:r>
        <w:tab/>
      </w:r>
      <w:r>
        <w:tab/>
      </w:r>
      <w:r>
        <w:tab/>
      </w:r>
      <w:r>
        <w:rPr>
          <w:rFonts w:eastAsia="Calibri"/>
          <w:sz w:val="24"/>
          <w:szCs w:val="24"/>
        </w:rPr>
        <w:t>pg</w:t>
      </w:r>
      <w:r>
        <w:tab/>
      </w:r>
      <w:r>
        <w:tab/>
      </w:r>
      <w:r>
        <w:rPr>
          <w:rFonts w:eastAsia="Calibri"/>
          <w:sz w:val="24"/>
          <w:szCs w:val="24"/>
        </w:rPr>
        <w:t>2</w:t>
      </w:r>
      <w:r w:rsidR="00BA6099">
        <w:rPr>
          <w:rFonts w:eastAsia="Calibri"/>
          <w:sz w:val="24"/>
          <w:szCs w:val="24"/>
        </w:rPr>
        <w:t>6</w:t>
      </w:r>
      <w:r>
        <w:rPr>
          <w:rFonts w:eastAsia="Calibri"/>
          <w:sz w:val="24"/>
          <w:szCs w:val="24"/>
        </w:rPr>
        <w:t>.0 – 34.0</w:t>
      </w:r>
    </w:p>
    <w:p w14:paraId="1430AF2A" w14:textId="2202CBAB" w:rsidR="001E72BC" w:rsidRDefault="001E72BC" w:rsidP="001E72BC">
      <w:r w:rsidRPr="00A4445A">
        <w:rPr>
          <w:rFonts w:eastAsia="Calibri"/>
          <w:b/>
          <w:bCs/>
          <w:sz w:val="24"/>
          <w:szCs w:val="24"/>
        </w:rPr>
        <w:t>MCHC</w:t>
      </w:r>
      <w:r>
        <w:tab/>
      </w:r>
      <w:r>
        <w:tab/>
      </w:r>
      <w:r>
        <w:tab/>
      </w:r>
      <w:r>
        <w:tab/>
      </w:r>
      <w:r>
        <w:tab/>
      </w:r>
      <w:r w:rsidR="000B7009">
        <w:t>31.4</w:t>
      </w:r>
      <w:r w:rsidR="00D17791">
        <w:tab/>
      </w:r>
      <w:r>
        <w:tab/>
      </w:r>
      <w:r>
        <w:tab/>
      </w:r>
      <w:r>
        <w:rPr>
          <w:rFonts w:eastAsia="Calibri"/>
          <w:sz w:val="24"/>
          <w:szCs w:val="24"/>
        </w:rPr>
        <w:t>g/dL</w:t>
      </w:r>
      <w:r>
        <w:tab/>
      </w:r>
      <w:r>
        <w:tab/>
      </w:r>
      <w:r>
        <w:rPr>
          <w:rFonts w:eastAsia="Calibri"/>
          <w:sz w:val="24"/>
          <w:szCs w:val="24"/>
        </w:rPr>
        <w:t>31.6 – 3</w:t>
      </w:r>
      <w:r w:rsidR="00BA6099">
        <w:rPr>
          <w:rFonts w:eastAsia="Calibri"/>
          <w:sz w:val="24"/>
          <w:szCs w:val="24"/>
        </w:rPr>
        <w:t>6.0</w:t>
      </w:r>
    </w:p>
    <w:p w14:paraId="2ABC8A8B" w14:textId="1B8533B9" w:rsidR="001E72BC" w:rsidRDefault="001E72BC" w:rsidP="001E72BC">
      <w:pPr>
        <w:rPr>
          <w:rFonts w:eastAsia="Calibri"/>
        </w:rPr>
      </w:pPr>
      <w:r w:rsidRPr="00FA4119">
        <w:rPr>
          <w:rFonts w:eastAsia="Calibri"/>
          <w:b/>
          <w:bCs/>
          <w:sz w:val="24"/>
          <w:szCs w:val="24"/>
        </w:rPr>
        <w:t>PLT</w:t>
      </w:r>
      <w:r>
        <w:tab/>
      </w:r>
      <w:r>
        <w:tab/>
      </w:r>
      <w:r>
        <w:tab/>
      </w:r>
      <w:r>
        <w:tab/>
      </w:r>
      <w:r w:rsidR="009E2B2C">
        <w:tab/>
      </w:r>
      <w:r w:rsidR="000B7009">
        <w:t>316</w:t>
      </w:r>
      <w:r>
        <w:tab/>
      </w:r>
      <w:r>
        <w:tab/>
      </w:r>
      <w:r>
        <w:tab/>
      </w:r>
      <w:r>
        <w:rPr>
          <w:rFonts w:eastAsia="Calibri"/>
        </w:rPr>
        <w:t>×10</w:t>
      </w:r>
      <w:r w:rsidR="00BA6099">
        <w:rPr>
          <w:rFonts w:eastAsia="Calibri"/>
          <w:vertAlign w:val="superscript"/>
        </w:rPr>
        <w:t>3</w:t>
      </w:r>
      <w:r>
        <w:rPr>
          <w:rFonts w:eastAsia="Calibri"/>
        </w:rPr>
        <w:t>/</w:t>
      </w:r>
      <w:r w:rsidR="00443B26">
        <w:rPr>
          <w:rFonts w:eastAsia="Calibri"/>
        </w:rPr>
        <w:t>Ul</w:t>
      </w:r>
      <w:r w:rsidR="00443B26">
        <w:rPr>
          <w:rFonts w:eastAsia="Calibri"/>
        </w:rPr>
        <w:tab/>
      </w:r>
      <w:r>
        <w:tab/>
      </w:r>
      <w:r>
        <w:rPr>
          <w:rFonts w:eastAsia="Calibri"/>
        </w:rPr>
        <w:t>1</w:t>
      </w:r>
      <w:r w:rsidR="0081147A">
        <w:rPr>
          <w:rFonts w:eastAsia="Calibri"/>
        </w:rPr>
        <w:t>5</w:t>
      </w:r>
      <w:r>
        <w:rPr>
          <w:rFonts w:eastAsia="Calibri"/>
        </w:rPr>
        <w:t>0 – 4</w:t>
      </w:r>
      <w:r w:rsidR="00A8235E">
        <w:rPr>
          <w:rFonts w:eastAsia="Calibri"/>
        </w:rPr>
        <w:t>5</w:t>
      </w:r>
      <w:r w:rsidR="00BA6099">
        <w:rPr>
          <w:rFonts w:eastAsia="Calibri"/>
        </w:rPr>
        <w:t>0</w:t>
      </w:r>
    </w:p>
    <w:p w14:paraId="0BDBFFC5" w14:textId="07B3740D" w:rsidR="00F85C8F" w:rsidRDefault="00F85C8F" w:rsidP="00F85C8F">
      <w:r w:rsidRPr="00A4445A">
        <w:rPr>
          <w:rFonts w:eastAsia="Calibri"/>
          <w:b/>
          <w:bCs/>
          <w:sz w:val="24"/>
          <w:szCs w:val="24"/>
        </w:rPr>
        <w:t>LYM%</w:t>
      </w:r>
      <w:r>
        <w:tab/>
      </w:r>
      <w:r w:rsidR="002B27A5">
        <w:tab/>
      </w:r>
      <w:r>
        <w:tab/>
      </w:r>
      <w:r>
        <w:tab/>
      </w:r>
      <w:r>
        <w:rPr>
          <w:rFonts w:eastAsia="Calibri"/>
          <w:sz w:val="24"/>
          <w:szCs w:val="24"/>
        </w:rPr>
        <w:t xml:space="preserve">          </w:t>
      </w:r>
      <w:r w:rsidR="00352C47">
        <w:tab/>
      </w:r>
      <w:r w:rsidR="000B7009">
        <w:t>36.6</w:t>
      </w:r>
      <w:r>
        <w:tab/>
      </w:r>
      <w:r>
        <w:tab/>
      </w:r>
      <w:r>
        <w:tab/>
      </w:r>
      <w:r>
        <w:rPr>
          <w:rFonts w:eastAsia="Calibri"/>
          <w:sz w:val="24"/>
          <w:szCs w:val="24"/>
        </w:rPr>
        <w:t>%</w:t>
      </w:r>
      <w:r>
        <w:tab/>
      </w:r>
      <w:r>
        <w:tab/>
      </w:r>
      <w:r>
        <w:rPr>
          <w:rFonts w:eastAsia="Calibri"/>
          <w:sz w:val="24"/>
          <w:szCs w:val="24"/>
        </w:rPr>
        <w:t>20.0 – 50.0</w:t>
      </w:r>
    </w:p>
    <w:p w14:paraId="11EFD0A8" w14:textId="3162F762" w:rsidR="00F85C8F" w:rsidRDefault="00F85C8F" w:rsidP="00F85C8F">
      <w:r w:rsidRPr="00A4445A">
        <w:rPr>
          <w:rFonts w:eastAsia="Calibri"/>
          <w:b/>
          <w:bCs/>
          <w:sz w:val="24"/>
          <w:szCs w:val="24"/>
        </w:rPr>
        <w:t>MXD%</w:t>
      </w:r>
      <w:r>
        <w:tab/>
      </w:r>
      <w:r>
        <w:tab/>
      </w:r>
      <w:r>
        <w:tab/>
      </w:r>
      <w:r>
        <w:tab/>
      </w:r>
      <w:r w:rsidR="007714DE">
        <w:tab/>
      </w:r>
      <w:r w:rsidR="000B7009">
        <w:t>21.1</w:t>
      </w:r>
      <w:r>
        <w:tab/>
      </w:r>
      <w:r>
        <w:tab/>
      </w:r>
      <w:r>
        <w:tab/>
      </w:r>
      <w:r>
        <w:rPr>
          <w:rFonts w:eastAsia="Calibri"/>
          <w:sz w:val="24"/>
          <w:szCs w:val="24"/>
        </w:rPr>
        <w:t>%</w:t>
      </w:r>
      <w:r>
        <w:tab/>
      </w:r>
      <w:r>
        <w:tab/>
      </w:r>
      <w:r>
        <w:rPr>
          <w:rFonts w:eastAsia="Calibri"/>
          <w:sz w:val="24"/>
          <w:szCs w:val="24"/>
        </w:rPr>
        <w:t>3.0 – 12.0</w:t>
      </w:r>
    </w:p>
    <w:p w14:paraId="38247754" w14:textId="1A04F735" w:rsidR="00F85C8F" w:rsidRDefault="00F85C8F" w:rsidP="00F85C8F">
      <w:r w:rsidRPr="00A4445A">
        <w:rPr>
          <w:rFonts w:eastAsia="Calibri"/>
          <w:b/>
          <w:bCs/>
          <w:sz w:val="24"/>
          <w:szCs w:val="24"/>
        </w:rPr>
        <w:t>NEU%</w:t>
      </w:r>
      <w:r>
        <w:tab/>
      </w:r>
      <w:r w:rsidR="00DC2B31">
        <w:tab/>
      </w:r>
      <w:r>
        <w:tab/>
      </w:r>
      <w:r>
        <w:tab/>
      </w:r>
      <w:r w:rsidR="0032274D">
        <w:tab/>
      </w:r>
      <w:r w:rsidR="000B7009">
        <w:t>42.3</w:t>
      </w:r>
      <w:r w:rsidR="0032274D">
        <w:tab/>
      </w:r>
      <w:r>
        <w:tab/>
      </w:r>
      <w:r>
        <w:tab/>
      </w:r>
      <w:r>
        <w:rPr>
          <w:rFonts w:eastAsia="Calibri"/>
          <w:sz w:val="24"/>
          <w:szCs w:val="24"/>
        </w:rPr>
        <w:t>%</w:t>
      </w:r>
      <w:r>
        <w:tab/>
      </w:r>
      <w:r>
        <w:tab/>
      </w:r>
      <w:r>
        <w:rPr>
          <w:rFonts w:eastAsia="Calibri"/>
          <w:sz w:val="24"/>
          <w:szCs w:val="24"/>
        </w:rPr>
        <w:t>50.0 – 70.0</w:t>
      </w:r>
    </w:p>
    <w:p w14:paraId="788A0E03" w14:textId="48300655" w:rsidR="00F85C8F" w:rsidRDefault="00F85C8F" w:rsidP="00F85C8F">
      <w:r w:rsidRPr="00A4445A">
        <w:rPr>
          <w:rFonts w:eastAsia="Calibri"/>
          <w:b/>
          <w:bCs/>
          <w:sz w:val="24"/>
          <w:szCs w:val="24"/>
        </w:rPr>
        <w:t>LYM#</w:t>
      </w:r>
      <w:r>
        <w:tab/>
      </w:r>
      <w:r>
        <w:tab/>
      </w:r>
      <w:r>
        <w:tab/>
      </w:r>
      <w:r>
        <w:tab/>
      </w:r>
      <w:r>
        <w:rPr>
          <w:rFonts w:eastAsia="Calibri"/>
          <w:sz w:val="24"/>
          <w:szCs w:val="24"/>
        </w:rPr>
        <w:t xml:space="preserve">            </w:t>
      </w:r>
      <w:r w:rsidR="00F40F42">
        <w:t xml:space="preserve"> </w:t>
      </w:r>
      <w:r w:rsidR="000B7009">
        <w:t>1.5</w:t>
      </w:r>
      <w:r w:rsidR="00DF3012">
        <w:tab/>
      </w:r>
      <w:r>
        <w:tab/>
      </w:r>
      <w:r>
        <w:tab/>
      </w:r>
      <w:r w:rsidR="007A1846">
        <w:rPr>
          <w:rFonts w:eastAsia="Calibri"/>
          <w:sz w:val="24"/>
          <w:szCs w:val="24"/>
        </w:rPr>
        <w:t>×10</w:t>
      </w:r>
      <w:r w:rsidR="007A1846">
        <w:rPr>
          <w:rFonts w:eastAsia="Calibri"/>
          <w:sz w:val="24"/>
          <w:szCs w:val="24"/>
          <w:vertAlign w:val="superscript"/>
        </w:rPr>
        <w:t>3</w:t>
      </w:r>
      <w:r w:rsidR="007A1846">
        <w:rPr>
          <w:rFonts w:eastAsia="Calibri"/>
          <w:sz w:val="24"/>
          <w:szCs w:val="24"/>
        </w:rPr>
        <w:t>/uL</w:t>
      </w:r>
      <w:r>
        <w:tab/>
      </w:r>
      <w:r w:rsidR="00D97956">
        <w:rPr>
          <w:rFonts w:eastAsia="Calibri"/>
          <w:sz w:val="24"/>
          <w:szCs w:val="24"/>
        </w:rPr>
        <w:t>0.8</w:t>
      </w:r>
      <w:r>
        <w:rPr>
          <w:rFonts w:eastAsia="Calibri"/>
          <w:sz w:val="24"/>
          <w:szCs w:val="24"/>
        </w:rPr>
        <w:t xml:space="preserve"> – </w:t>
      </w:r>
      <w:r w:rsidR="00D97956">
        <w:rPr>
          <w:rFonts w:eastAsia="Calibri"/>
          <w:sz w:val="24"/>
          <w:szCs w:val="24"/>
        </w:rPr>
        <w:t>4.0</w:t>
      </w:r>
    </w:p>
    <w:p w14:paraId="63489115" w14:textId="73F4FE6F" w:rsidR="00F85C8F" w:rsidRDefault="00F85C8F" w:rsidP="00F85C8F">
      <w:r w:rsidRPr="00A4445A">
        <w:rPr>
          <w:rFonts w:eastAsia="Calibri"/>
          <w:b/>
          <w:bCs/>
          <w:sz w:val="24"/>
          <w:szCs w:val="24"/>
        </w:rPr>
        <w:t>MXD#</w:t>
      </w:r>
      <w:r w:rsidRPr="00A4445A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 w:rsidR="000964C9">
        <w:t>0</w:t>
      </w:r>
      <w:r w:rsidR="000B7009">
        <w:t>.9</w:t>
      </w:r>
      <w:r>
        <w:tab/>
      </w:r>
      <w:r>
        <w:tab/>
      </w:r>
      <w:r w:rsidR="00056053">
        <w:t xml:space="preserve"> </w:t>
      </w:r>
      <w:r w:rsidR="00056053">
        <w:tab/>
      </w:r>
      <w:r w:rsidR="007A1846">
        <w:rPr>
          <w:rFonts w:eastAsia="Calibri"/>
          <w:sz w:val="24"/>
          <w:szCs w:val="24"/>
        </w:rPr>
        <w:t>×10</w:t>
      </w:r>
      <w:r w:rsidR="007A1846">
        <w:rPr>
          <w:rFonts w:eastAsia="Calibri"/>
          <w:sz w:val="24"/>
          <w:szCs w:val="24"/>
          <w:vertAlign w:val="superscript"/>
        </w:rPr>
        <w:t>3</w:t>
      </w:r>
      <w:r w:rsidR="007A1846">
        <w:rPr>
          <w:rFonts w:eastAsia="Calibri"/>
          <w:sz w:val="24"/>
          <w:szCs w:val="24"/>
        </w:rPr>
        <w:t>/uL</w:t>
      </w:r>
      <w:r>
        <w:tab/>
      </w:r>
      <w:r w:rsidR="00D97956">
        <w:rPr>
          <w:rFonts w:eastAsia="Calibri"/>
          <w:sz w:val="24"/>
          <w:szCs w:val="24"/>
        </w:rPr>
        <w:t>0.0</w:t>
      </w:r>
      <w:r>
        <w:rPr>
          <w:rFonts w:eastAsia="Calibri"/>
          <w:sz w:val="24"/>
          <w:szCs w:val="24"/>
        </w:rPr>
        <w:t xml:space="preserve"> – </w:t>
      </w:r>
      <w:r w:rsidR="00C769DD">
        <w:rPr>
          <w:rFonts w:eastAsia="Calibri"/>
          <w:sz w:val="24"/>
          <w:szCs w:val="24"/>
        </w:rPr>
        <w:t>1.5</w:t>
      </w:r>
    </w:p>
    <w:p w14:paraId="035EED40" w14:textId="12FFFAFF" w:rsidR="00ED0C79" w:rsidRDefault="00000000" w:rsidP="001E72BC">
      <w:pPr>
        <w:rPr>
          <w:rFonts w:eastAsia="Calibri"/>
          <w:sz w:val="24"/>
          <w:szCs w:val="24"/>
        </w:rPr>
      </w:pPr>
      <w:r>
        <w:rPr>
          <w:rFonts w:eastAsia="Calibri"/>
          <w:b/>
          <w:bCs/>
          <w:noProof/>
          <w:sz w:val="24"/>
          <w:szCs w:val="24"/>
        </w:rPr>
        <w:pict w14:anchorId="1AA9D8C5">
          <v:rect id="_x0000_s2050" style="position:absolute;margin-left:-43.5pt;margin-top:30.6pt;width:533.25pt;height:7.15pt;z-index:251658240" fillcolor="black [3200]" strokecolor="#f2f2f2 [3041]" strokeweight="3pt">
            <v:shadow on="t" type="perspective" color="#7f7f7f [1601]" opacity=".5" offset="1pt" offset2="-1pt"/>
          </v:rect>
        </w:pict>
      </w:r>
      <w:r w:rsidR="00F85C8F" w:rsidRPr="00A4445A">
        <w:rPr>
          <w:rFonts w:eastAsia="Calibri"/>
          <w:b/>
          <w:bCs/>
          <w:sz w:val="24"/>
          <w:szCs w:val="24"/>
        </w:rPr>
        <w:t>NEU#</w:t>
      </w:r>
      <w:r w:rsidR="00F85C8F">
        <w:tab/>
      </w:r>
      <w:r w:rsidR="005F2376">
        <w:tab/>
      </w:r>
      <w:r w:rsidR="00F85C8F">
        <w:tab/>
      </w:r>
      <w:r w:rsidR="00F85C8F">
        <w:tab/>
      </w:r>
      <w:r w:rsidR="00A62759">
        <w:t xml:space="preserve">              </w:t>
      </w:r>
      <w:r w:rsidR="00FF5916">
        <w:tab/>
      </w:r>
      <w:r w:rsidR="000B7009">
        <w:t>1.7</w:t>
      </w:r>
      <w:r w:rsidR="00BE31F1">
        <w:tab/>
      </w:r>
      <w:r w:rsidR="00B24D8E">
        <w:t xml:space="preserve">         </w:t>
      </w:r>
      <w:r w:rsidR="009C720F">
        <w:t xml:space="preserve">  </w:t>
      </w:r>
      <w:r w:rsidR="00A80DF7">
        <w:t xml:space="preserve">          </w:t>
      </w:r>
      <w:r w:rsidR="00F85C8F">
        <w:tab/>
      </w:r>
      <w:r w:rsidR="007A1846">
        <w:rPr>
          <w:rFonts w:eastAsia="Calibri"/>
          <w:sz w:val="24"/>
          <w:szCs w:val="24"/>
        </w:rPr>
        <w:t>×10</w:t>
      </w:r>
      <w:r w:rsidR="007A1846">
        <w:rPr>
          <w:rFonts w:eastAsia="Calibri"/>
          <w:sz w:val="24"/>
          <w:szCs w:val="24"/>
          <w:vertAlign w:val="superscript"/>
        </w:rPr>
        <w:t>3</w:t>
      </w:r>
      <w:r w:rsidR="007A1846">
        <w:rPr>
          <w:rFonts w:eastAsia="Calibri"/>
          <w:sz w:val="24"/>
          <w:szCs w:val="24"/>
        </w:rPr>
        <w:t>/uL</w:t>
      </w:r>
      <w:r w:rsidR="00F85C8F">
        <w:tab/>
      </w:r>
      <w:r w:rsidR="00D97956">
        <w:t>2.0</w:t>
      </w:r>
      <w:r w:rsidR="00F85C8F">
        <w:rPr>
          <w:rFonts w:eastAsia="Calibri"/>
          <w:sz w:val="24"/>
          <w:szCs w:val="24"/>
        </w:rPr>
        <w:t xml:space="preserve"> – 7.0</w:t>
      </w:r>
    </w:p>
    <w:p w14:paraId="5E0B6815" w14:textId="5FB3AB62" w:rsidR="00807D47" w:rsidRDefault="00807D47" w:rsidP="00807D47">
      <w:pPr>
        <w:spacing w:after="0" w:line="240" w:lineRule="auto"/>
        <w:rPr>
          <w:rFonts w:ascii="Times New Roman" w:eastAsia="Calibri" w:hAnsi="Times New Roman"/>
        </w:rPr>
      </w:pPr>
    </w:p>
    <w:p w14:paraId="6E45900C" w14:textId="46E436AF" w:rsidR="00956357" w:rsidRDefault="00956357" w:rsidP="00D129B6">
      <w:pPr>
        <w:spacing w:after="0" w:line="240" w:lineRule="auto"/>
        <w:rPr>
          <w:rFonts w:ascii="Times New Roman" w:eastAsia="Calibri" w:hAnsi="Times New Roman"/>
          <w:b/>
          <w:bCs/>
          <w:u w:val="single"/>
        </w:rPr>
      </w:pPr>
    </w:p>
    <w:p w14:paraId="2C655996" w14:textId="32F81956" w:rsidR="00B234F5" w:rsidRPr="00B234F5" w:rsidRDefault="00B234F5" w:rsidP="00B234F5">
      <w:pPr>
        <w:pStyle w:val="ListParagraph"/>
        <w:spacing w:after="0" w:line="240" w:lineRule="auto"/>
        <w:ind w:left="3600"/>
        <w:rPr>
          <w:rFonts w:ascii="Times New Roman" w:eastAsia="Calibri" w:hAnsi="Times New Roman"/>
        </w:rPr>
      </w:pPr>
    </w:p>
    <w:sectPr w:rsidR="00B234F5" w:rsidRPr="00B234F5" w:rsidSect="00ED0C79">
      <w:headerReference w:type="default" r:id="rId8"/>
      <w:footerReference w:type="default" r:id="rId9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9600" w14:textId="77777777" w:rsidR="00C71001" w:rsidRDefault="00C71001" w:rsidP="00D25E8C">
      <w:pPr>
        <w:spacing w:after="0" w:line="240" w:lineRule="auto"/>
      </w:pPr>
      <w:r>
        <w:separator/>
      </w:r>
    </w:p>
  </w:endnote>
  <w:endnote w:type="continuationSeparator" w:id="0">
    <w:p w14:paraId="702FD057" w14:textId="77777777" w:rsidR="00C71001" w:rsidRDefault="00C71001" w:rsidP="00D2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1D09" w14:textId="19E36430" w:rsidR="00A33314" w:rsidRDefault="00A33314" w:rsidP="00A33314">
    <w:pPr>
      <w:pStyle w:val="Footer"/>
      <w:tabs>
        <w:tab w:val="clear" w:pos="4680"/>
        <w:tab w:val="clear" w:pos="9360"/>
        <w:tab w:val="left" w:pos="2396"/>
      </w:tabs>
      <w:rPr>
        <w:sz w:val="12"/>
        <w:szCs w:val="12"/>
      </w:rPr>
    </w:pPr>
  </w:p>
  <w:p w14:paraId="760FF6F0" w14:textId="1C7E3542" w:rsidR="00F04E1C" w:rsidRPr="00F04E1C" w:rsidRDefault="00F04E1C">
    <w:pPr>
      <w:pStyle w:val="Footer"/>
      <w:rPr>
        <w:sz w:val="12"/>
        <w:szCs w:val="12"/>
      </w:rPr>
    </w:pPr>
    <w:r>
      <w:rPr>
        <w:sz w:val="12"/>
        <w:szCs w:val="12"/>
      </w:rPr>
      <w:t>THANKS FOR TRUSTING &amp; CHOOSING OUR SERVICES.</w:t>
    </w:r>
    <w:r>
      <w:rPr>
        <w:sz w:val="12"/>
        <w:szCs w:val="12"/>
      </w:rPr>
      <w:tab/>
    </w:r>
    <w:r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5BBA2" w14:textId="77777777" w:rsidR="00C71001" w:rsidRDefault="00C71001" w:rsidP="00D25E8C">
      <w:pPr>
        <w:spacing w:after="0" w:line="240" w:lineRule="auto"/>
      </w:pPr>
      <w:r>
        <w:separator/>
      </w:r>
    </w:p>
  </w:footnote>
  <w:footnote w:type="continuationSeparator" w:id="0">
    <w:p w14:paraId="33D9C5B0" w14:textId="77777777" w:rsidR="00C71001" w:rsidRDefault="00C71001" w:rsidP="00D2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902D" w14:textId="77777777" w:rsidR="00E33723" w:rsidRDefault="00000000">
    <w:pPr>
      <w:pStyle w:val="Header"/>
    </w:pPr>
    <w:sdt>
      <w:sdtPr>
        <w:id w:val="968752352"/>
        <w:temporary/>
        <w:showingPlcHdr/>
      </w:sdtPr>
      <w:sdtContent>
        <w:r w:rsidR="00E33723">
          <w:t>[Type here]</w:t>
        </w:r>
      </w:sdtContent>
    </w:sdt>
  </w:p>
  <w:p w14:paraId="6144B6CF" w14:textId="627A823E" w:rsidR="00E33723" w:rsidRDefault="00000000">
    <w:pPr>
      <w:pStyle w:val="Header"/>
    </w:pPr>
    <w:r>
      <w:rPr>
        <w:noProof/>
      </w:rPr>
      <w:pict w14:anchorId="79AF926C"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1026" type="#_x0000_t202" style="position:absolute;margin-left:16.35pt;margin-top:-47.95pt;width:421.5pt;height:102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" fillcolor="white [3201]" strokeweight=".5pt">
          <v:path arrowok="t"/>
          <v:textbox style="mso-next-textbox:#Text Box 9">
            <w:txbxContent>
              <w:p w14:paraId="26E3E505" w14:textId="77777777" w:rsidR="00E33723" w:rsidRPr="005B4734" w:rsidRDefault="00E33723" w:rsidP="002574BF">
                <w:pPr>
                  <w:shd w:val="clear" w:color="auto" w:fill="FFFFFF" w:themeFill="background1"/>
                  <w:spacing w:after="10" w:line="240" w:lineRule="auto"/>
                  <w:jc w:val="center"/>
                  <w:rPr>
                    <w:b/>
                    <w:color w:val="0070C0"/>
                    <w:sz w:val="52"/>
                    <w:szCs w:val="40"/>
                  </w:rPr>
                </w:pPr>
                <w:r w:rsidRPr="005B4734">
                  <w:rPr>
                    <w:b/>
                    <w:color w:val="0070C0"/>
                    <w:sz w:val="52"/>
                    <w:szCs w:val="40"/>
                  </w:rPr>
                  <w:t>ST. BERNARD MEDICAL CENTRE</w:t>
                </w:r>
              </w:p>
              <w:p w14:paraId="0FD5BDD9" w14:textId="77777777" w:rsidR="00E33723" w:rsidRPr="005B4734" w:rsidRDefault="00E33723" w:rsidP="00215F3F">
                <w:pPr>
                  <w:shd w:val="clear" w:color="auto" w:fill="FFFFFF" w:themeFill="background1"/>
                  <w:spacing w:after="10" w:line="240" w:lineRule="auto"/>
                  <w:rPr>
                    <w:b/>
                    <w:color w:val="0070C0"/>
                    <w:sz w:val="20"/>
                    <w:szCs w:val="20"/>
                  </w:rPr>
                </w:pPr>
              </w:p>
              <w:p w14:paraId="15E0D6D2" w14:textId="77777777" w:rsidR="00E33723" w:rsidRPr="005B4734" w:rsidRDefault="00E33723" w:rsidP="00215F3F">
                <w:pPr>
                  <w:shd w:val="clear" w:color="auto" w:fill="FFFFFF" w:themeFill="background1"/>
                  <w:spacing w:after="10" w:line="240" w:lineRule="auto"/>
                  <w:rPr>
                    <w:b/>
                    <w:color w:val="0070C0"/>
                    <w:sz w:val="24"/>
                    <w:szCs w:val="24"/>
                  </w:rPr>
                </w:pPr>
                <w:r w:rsidRPr="005B4734">
                  <w:rPr>
                    <w:b/>
                    <w:color w:val="0070C0"/>
                    <w:sz w:val="24"/>
                    <w:szCs w:val="24"/>
                  </w:rPr>
                  <w:t xml:space="preserve">P.O. BOX CO 2798, TEMA. </w:t>
                </w:r>
              </w:p>
              <w:p w14:paraId="6D9DF779" w14:textId="77777777" w:rsidR="00E33723" w:rsidRPr="005B4734" w:rsidRDefault="00E33723" w:rsidP="00215F3F">
                <w:pPr>
                  <w:shd w:val="clear" w:color="auto" w:fill="FFFFFF" w:themeFill="background1"/>
                  <w:spacing w:after="10" w:line="240" w:lineRule="auto"/>
                  <w:rPr>
                    <w:b/>
                    <w:color w:val="0070C0"/>
                    <w:sz w:val="24"/>
                    <w:szCs w:val="24"/>
                  </w:rPr>
                </w:pPr>
                <w:r w:rsidRPr="005B4734">
                  <w:rPr>
                    <w:b/>
                    <w:color w:val="0070C0"/>
                    <w:sz w:val="24"/>
                    <w:szCs w:val="24"/>
                  </w:rPr>
                  <w:t xml:space="preserve">MOB: (233) 244-380-4780 / 279-210-483 </w:t>
                </w:r>
              </w:p>
              <w:p w14:paraId="602BDE35" w14:textId="77777777" w:rsidR="00E33723" w:rsidRPr="005B4734" w:rsidRDefault="00E33723" w:rsidP="00215F3F">
                <w:pPr>
                  <w:shd w:val="clear" w:color="auto" w:fill="FFFFFF" w:themeFill="background1"/>
                  <w:spacing w:after="10" w:line="240" w:lineRule="auto"/>
                  <w:rPr>
                    <w:b/>
                    <w:color w:val="0070C0"/>
                    <w:sz w:val="24"/>
                    <w:szCs w:val="24"/>
                  </w:rPr>
                </w:pPr>
                <w:r w:rsidRPr="005B4734">
                  <w:rPr>
                    <w:b/>
                    <w:color w:val="0070C0"/>
                    <w:sz w:val="24"/>
                    <w:szCs w:val="24"/>
                  </w:rPr>
                  <w:t>TEL: (233) 030-331-1700/030-331-1701</w:t>
                </w:r>
              </w:p>
              <w:p w14:paraId="0DF87DD6" w14:textId="77777777" w:rsidR="00E33723" w:rsidRPr="005B4734" w:rsidRDefault="00E33723" w:rsidP="002574BF">
                <w:pPr>
                  <w:shd w:val="clear" w:color="auto" w:fill="FFFFFF" w:themeFill="background1"/>
                  <w:spacing w:after="16" w:line="192" w:lineRule="auto"/>
                  <w:rPr>
                    <w:b/>
                    <w:color w:val="0070C0"/>
                    <w:sz w:val="18"/>
                    <w:szCs w:val="18"/>
                  </w:rPr>
                </w:pPr>
              </w:p>
            </w:txbxContent>
          </v:textbox>
        </v:shape>
      </w:pict>
    </w:r>
    <w:r>
      <w:rPr>
        <w:noProof/>
      </w:rPr>
      <w:pict w14:anchorId="1063752F">
        <v:rect id="Rectangle 8" o:spid="_x0000_s1025" style="position:absolute;margin-left:-71.25pt;margin-top:-48pt;width:609pt;height:111.7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" fillcolor="#002060" strokecolor="yellow" strokeweight="1pt">
          <v:path arrowok="t"/>
          <v:textbox style="mso-next-textbox:#Rectangle 8">
            <w:txbxContent>
              <w:p w14:paraId="4D0E6221" w14:textId="77777777" w:rsidR="00E33723" w:rsidRPr="00DC1120" w:rsidRDefault="00E33723" w:rsidP="00215F3F">
                <w:pPr>
                  <w:ind w:firstLine="720"/>
                  <w:rPr>
                    <w:b/>
                    <w:color w:val="D1E7A8" w:themeColor="accent2" w:themeTint="66"/>
                    <w:sz w:val="48"/>
                    <w:szCs w:val="48"/>
                  </w:rPr>
                </w:pPr>
                <w:r>
                  <w:rPr>
                    <w:noProof/>
                    <w:lang w:eastAsia="en-US"/>
                  </w:rPr>
                  <w:drawing>
                    <wp:inline distT="0" distB="0" distL="0" distR="0" wp14:anchorId="6E03644C" wp14:editId="132BAB4D">
                      <wp:extent cx="560705" cy="1247775"/>
                      <wp:effectExtent l="0" t="0" r="0" b="9525"/>
                      <wp:docPr id="1511178826" name="Picture 15111788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567723" cy="12633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  <w:t xml:space="preserve">   </w:t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</w:r>
                <w:r>
                  <w:rPr>
                    <w:b/>
                    <w:color w:val="D1E7A8" w:themeColor="accent2" w:themeTint="66"/>
                    <w:sz w:val="48"/>
                    <w:szCs w:val="48"/>
                  </w:rPr>
                  <w:tab/>
                  <w:t xml:space="preserve">     </w:t>
                </w:r>
                <w:r>
                  <w:rPr>
                    <w:noProof/>
                    <w:lang w:eastAsia="en-US"/>
                  </w:rPr>
                  <w:drawing>
                    <wp:inline distT="0" distB="0" distL="0" distR="0" wp14:anchorId="0D576DD6" wp14:editId="6E1D5B71">
                      <wp:extent cx="560705" cy="1247775"/>
                      <wp:effectExtent l="0" t="0" r="0" b="9525"/>
                      <wp:docPr id="1719968993" name="Picture 17199689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587807" cy="13080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BD7738A" w14:textId="77777777" w:rsidR="00E33723" w:rsidRPr="00247B8E" w:rsidRDefault="00E33723" w:rsidP="00FE3C26">
                <w:pPr>
                  <w:jc w:val="center"/>
                  <w:rPr>
                    <w:b/>
                    <w:color w:val="D1E7A8" w:themeColor="accent2" w:themeTint="66"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D7E"/>
    <w:multiLevelType w:val="hybridMultilevel"/>
    <w:tmpl w:val="6354E1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6C37"/>
    <w:multiLevelType w:val="hybridMultilevel"/>
    <w:tmpl w:val="A2E601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3C0E"/>
    <w:multiLevelType w:val="hybridMultilevel"/>
    <w:tmpl w:val="91E68A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455B07"/>
    <w:multiLevelType w:val="hybridMultilevel"/>
    <w:tmpl w:val="BFBE65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84C5D"/>
    <w:multiLevelType w:val="hybridMultilevel"/>
    <w:tmpl w:val="973C6E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F617E"/>
    <w:multiLevelType w:val="hybridMultilevel"/>
    <w:tmpl w:val="CF6C0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A3AE0"/>
    <w:multiLevelType w:val="hybridMultilevel"/>
    <w:tmpl w:val="CCEE6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031DD"/>
    <w:multiLevelType w:val="hybridMultilevel"/>
    <w:tmpl w:val="5DA626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B60C9"/>
    <w:multiLevelType w:val="hybridMultilevel"/>
    <w:tmpl w:val="969E9B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93F40"/>
    <w:multiLevelType w:val="hybridMultilevel"/>
    <w:tmpl w:val="911E96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786921"/>
    <w:multiLevelType w:val="hybridMultilevel"/>
    <w:tmpl w:val="A8C63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36A42"/>
    <w:multiLevelType w:val="hybridMultilevel"/>
    <w:tmpl w:val="870EAC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867DE"/>
    <w:multiLevelType w:val="hybridMultilevel"/>
    <w:tmpl w:val="0F2C8E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03C4F"/>
    <w:multiLevelType w:val="hybridMultilevel"/>
    <w:tmpl w:val="A2FC32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513C3"/>
    <w:multiLevelType w:val="hybridMultilevel"/>
    <w:tmpl w:val="CB96C1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E3F69"/>
    <w:multiLevelType w:val="hybridMultilevel"/>
    <w:tmpl w:val="DE921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F41AB"/>
    <w:multiLevelType w:val="hybridMultilevel"/>
    <w:tmpl w:val="FB22E0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962E9"/>
    <w:multiLevelType w:val="hybridMultilevel"/>
    <w:tmpl w:val="8F5072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86DE4"/>
    <w:multiLevelType w:val="hybridMultilevel"/>
    <w:tmpl w:val="1A1AC8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12CD4"/>
    <w:multiLevelType w:val="hybridMultilevel"/>
    <w:tmpl w:val="E6C83F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46401"/>
    <w:multiLevelType w:val="hybridMultilevel"/>
    <w:tmpl w:val="94642F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C5B2B"/>
    <w:multiLevelType w:val="hybridMultilevel"/>
    <w:tmpl w:val="6F34A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E46D08"/>
    <w:multiLevelType w:val="hybridMultilevel"/>
    <w:tmpl w:val="0FC07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B43F4"/>
    <w:multiLevelType w:val="hybridMultilevel"/>
    <w:tmpl w:val="797858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E25B9"/>
    <w:multiLevelType w:val="hybridMultilevel"/>
    <w:tmpl w:val="C0DC73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007BA"/>
    <w:multiLevelType w:val="hybridMultilevel"/>
    <w:tmpl w:val="3E220A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D1249"/>
    <w:multiLevelType w:val="hybridMultilevel"/>
    <w:tmpl w:val="515ED2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F56AE"/>
    <w:multiLevelType w:val="hybridMultilevel"/>
    <w:tmpl w:val="520059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984900"/>
    <w:multiLevelType w:val="hybridMultilevel"/>
    <w:tmpl w:val="7C16B6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07366"/>
    <w:multiLevelType w:val="hybridMultilevel"/>
    <w:tmpl w:val="D7789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375EFC"/>
    <w:multiLevelType w:val="hybridMultilevel"/>
    <w:tmpl w:val="7840C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47916"/>
    <w:multiLevelType w:val="hybridMultilevel"/>
    <w:tmpl w:val="288866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45D3D"/>
    <w:multiLevelType w:val="hybridMultilevel"/>
    <w:tmpl w:val="6D641C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A1F1E"/>
    <w:multiLevelType w:val="hybridMultilevel"/>
    <w:tmpl w:val="E3DCF8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FC04FD"/>
    <w:multiLevelType w:val="hybridMultilevel"/>
    <w:tmpl w:val="37E23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46EB3"/>
    <w:multiLevelType w:val="hybridMultilevel"/>
    <w:tmpl w:val="303239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41E10"/>
    <w:multiLevelType w:val="hybridMultilevel"/>
    <w:tmpl w:val="098233CE"/>
    <w:lvl w:ilvl="0" w:tplc="04090009">
      <w:start w:val="1"/>
      <w:numFmt w:val="bullet"/>
      <w:lvlText w:val="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7" w15:restartNumberingAfterBreak="0">
    <w:nsid w:val="6F876000"/>
    <w:multiLevelType w:val="hybridMultilevel"/>
    <w:tmpl w:val="5F88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32AC6"/>
    <w:multiLevelType w:val="hybridMultilevel"/>
    <w:tmpl w:val="6D4EDD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11B17"/>
    <w:multiLevelType w:val="hybridMultilevel"/>
    <w:tmpl w:val="F60E3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3905C9"/>
    <w:multiLevelType w:val="hybridMultilevel"/>
    <w:tmpl w:val="1F962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8965D7A"/>
    <w:multiLevelType w:val="hybridMultilevel"/>
    <w:tmpl w:val="D940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30EB7"/>
    <w:multiLevelType w:val="hybridMultilevel"/>
    <w:tmpl w:val="4E1A94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11258">
    <w:abstractNumId w:val="24"/>
  </w:num>
  <w:num w:numId="2" w16cid:durableId="677273718">
    <w:abstractNumId w:val="27"/>
  </w:num>
  <w:num w:numId="3" w16cid:durableId="1611476198">
    <w:abstractNumId w:val="20"/>
  </w:num>
  <w:num w:numId="4" w16cid:durableId="979505428">
    <w:abstractNumId w:val="39"/>
  </w:num>
  <w:num w:numId="5" w16cid:durableId="1045521437">
    <w:abstractNumId w:val="42"/>
  </w:num>
  <w:num w:numId="6" w16cid:durableId="1222906942">
    <w:abstractNumId w:val="19"/>
  </w:num>
  <w:num w:numId="7" w16cid:durableId="436020650">
    <w:abstractNumId w:val="8"/>
  </w:num>
  <w:num w:numId="8" w16cid:durableId="1802723201">
    <w:abstractNumId w:val="11"/>
  </w:num>
  <w:num w:numId="9" w16cid:durableId="581377738">
    <w:abstractNumId w:val="29"/>
  </w:num>
  <w:num w:numId="10" w16cid:durableId="38824123">
    <w:abstractNumId w:val="9"/>
  </w:num>
  <w:num w:numId="11" w16cid:durableId="1893541492">
    <w:abstractNumId w:val="31"/>
  </w:num>
  <w:num w:numId="12" w16cid:durableId="1058867960">
    <w:abstractNumId w:val="6"/>
  </w:num>
  <w:num w:numId="13" w16cid:durableId="440534621">
    <w:abstractNumId w:val="22"/>
  </w:num>
  <w:num w:numId="14" w16cid:durableId="2022078895">
    <w:abstractNumId w:val="3"/>
  </w:num>
  <w:num w:numId="15" w16cid:durableId="1446195009">
    <w:abstractNumId w:val="5"/>
  </w:num>
  <w:num w:numId="16" w16cid:durableId="1374647945">
    <w:abstractNumId w:val="17"/>
  </w:num>
  <w:num w:numId="17" w16cid:durableId="2105566796">
    <w:abstractNumId w:val="25"/>
  </w:num>
  <w:num w:numId="18" w16cid:durableId="1985356469">
    <w:abstractNumId w:val="18"/>
  </w:num>
  <w:num w:numId="19" w16cid:durableId="1206941948">
    <w:abstractNumId w:val="12"/>
  </w:num>
  <w:num w:numId="20" w16cid:durableId="473253443">
    <w:abstractNumId w:val="16"/>
  </w:num>
  <w:num w:numId="21" w16cid:durableId="1273783547">
    <w:abstractNumId w:val="21"/>
  </w:num>
  <w:num w:numId="22" w16cid:durableId="603610754">
    <w:abstractNumId w:val="40"/>
  </w:num>
  <w:num w:numId="23" w16cid:durableId="634994206">
    <w:abstractNumId w:val="2"/>
  </w:num>
  <w:num w:numId="24" w16cid:durableId="1895655811">
    <w:abstractNumId w:val="7"/>
  </w:num>
  <w:num w:numId="25" w16cid:durableId="1001157126">
    <w:abstractNumId w:val="13"/>
  </w:num>
  <w:num w:numId="26" w16cid:durableId="1396539236">
    <w:abstractNumId w:val="36"/>
  </w:num>
  <w:num w:numId="27" w16cid:durableId="197858918">
    <w:abstractNumId w:val="0"/>
  </w:num>
  <w:num w:numId="28" w16cid:durableId="551503072">
    <w:abstractNumId w:val="41"/>
  </w:num>
  <w:num w:numId="29" w16cid:durableId="49618154">
    <w:abstractNumId w:val="1"/>
  </w:num>
  <w:num w:numId="30" w16cid:durableId="838035313">
    <w:abstractNumId w:val="14"/>
  </w:num>
  <w:num w:numId="31" w16cid:durableId="1380591913">
    <w:abstractNumId w:val="26"/>
  </w:num>
  <w:num w:numId="32" w16cid:durableId="2021276891">
    <w:abstractNumId w:val="37"/>
  </w:num>
  <w:num w:numId="33" w16cid:durableId="508524424">
    <w:abstractNumId w:val="38"/>
  </w:num>
  <w:num w:numId="34" w16cid:durableId="1242910954">
    <w:abstractNumId w:val="33"/>
  </w:num>
  <w:num w:numId="35" w16cid:durableId="1355227236">
    <w:abstractNumId w:val="35"/>
  </w:num>
  <w:num w:numId="36" w16cid:durableId="894583120">
    <w:abstractNumId w:val="32"/>
  </w:num>
  <w:num w:numId="37" w16cid:durableId="1338657091">
    <w:abstractNumId w:val="30"/>
  </w:num>
  <w:num w:numId="38" w16cid:durableId="414011489">
    <w:abstractNumId w:val="34"/>
  </w:num>
  <w:num w:numId="39" w16cid:durableId="1477793711">
    <w:abstractNumId w:val="15"/>
  </w:num>
  <w:num w:numId="40" w16cid:durableId="2010449827">
    <w:abstractNumId w:val="10"/>
  </w:num>
  <w:num w:numId="41" w16cid:durableId="2083983709">
    <w:abstractNumId w:val="28"/>
  </w:num>
  <w:num w:numId="42" w16cid:durableId="1819953680">
    <w:abstractNumId w:val="4"/>
  </w:num>
  <w:num w:numId="43" w16cid:durableId="501597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B05"/>
    <w:rsid w:val="0000032A"/>
    <w:rsid w:val="00000DC7"/>
    <w:rsid w:val="000029B3"/>
    <w:rsid w:val="00003266"/>
    <w:rsid w:val="000046A4"/>
    <w:rsid w:val="00004A54"/>
    <w:rsid w:val="000077FD"/>
    <w:rsid w:val="00010710"/>
    <w:rsid w:val="00010A06"/>
    <w:rsid w:val="00012D23"/>
    <w:rsid w:val="00013077"/>
    <w:rsid w:val="0001321F"/>
    <w:rsid w:val="00014DCB"/>
    <w:rsid w:val="00014EBE"/>
    <w:rsid w:val="0001630B"/>
    <w:rsid w:val="000163CE"/>
    <w:rsid w:val="00016D33"/>
    <w:rsid w:val="00020095"/>
    <w:rsid w:val="00020988"/>
    <w:rsid w:val="00021EB6"/>
    <w:rsid w:val="00022F49"/>
    <w:rsid w:val="00023F9C"/>
    <w:rsid w:val="0002427C"/>
    <w:rsid w:val="0002485E"/>
    <w:rsid w:val="00026445"/>
    <w:rsid w:val="00026EF5"/>
    <w:rsid w:val="00033A19"/>
    <w:rsid w:val="000343B7"/>
    <w:rsid w:val="00037381"/>
    <w:rsid w:val="000419F4"/>
    <w:rsid w:val="0004262F"/>
    <w:rsid w:val="0004347E"/>
    <w:rsid w:val="000442C3"/>
    <w:rsid w:val="00044C1E"/>
    <w:rsid w:val="00046436"/>
    <w:rsid w:val="000465C7"/>
    <w:rsid w:val="0004687E"/>
    <w:rsid w:val="000475B5"/>
    <w:rsid w:val="000509BF"/>
    <w:rsid w:val="00052B6C"/>
    <w:rsid w:val="00053994"/>
    <w:rsid w:val="00053C3B"/>
    <w:rsid w:val="00053C3D"/>
    <w:rsid w:val="00056053"/>
    <w:rsid w:val="000572C5"/>
    <w:rsid w:val="000615EB"/>
    <w:rsid w:val="000615F8"/>
    <w:rsid w:val="00062DEB"/>
    <w:rsid w:val="0006526E"/>
    <w:rsid w:val="0006529C"/>
    <w:rsid w:val="00065A5C"/>
    <w:rsid w:val="000762F4"/>
    <w:rsid w:val="00076434"/>
    <w:rsid w:val="000909E5"/>
    <w:rsid w:val="00095A66"/>
    <w:rsid w:val="000964C9"/>
    <w:rsid w:val="00097ADB"/>
    <w:rsid w:val="000A07EA"/>
    <w:rsid w:val="000A228F"/>
    <w:rsid w:val="000A3289"/>
    <w:rsid w:val="000A581C"/>
    <w:rsid w:val="000B07FC"/>
    <w:rsid w:val="000B5806"/>
    <w:rsid w:val="000B6329"/>
    <w:rsid w:val="000B6539"/>
    <w:rsid w:val="000B7009"/>
    <w:rsid w:val="000C0CFC"/>
    <w:rsid w:val="000C18A1"/>
    <w:rsid w:val="000C2295"/>
    <w:rsid w:val="000C2E17"/>
    <w:rsid w:val="000C6947"/>
    <w:rsid w:val="000C7A9A"/>
    <w:rsid w:val="000D0D7B"/>
    <w:rsid w:val="000D116D"/>
    <w:rsid w:val="000D4A25"/>
    <w:rsid w:val="000D6D7E"/>
    <w:rsid w:val="000D7ECB"/>
    <w:rsid w:val="000E2976"/>
    <w:rsid w:val="000E5C89"/>
    <w:rsid w:val="000F09E9"/>
    <w:rsid w:val="000F155A"/>
    <w:rsid w:val="000F38EB"/>
    <w:rsid w:val="000F4F8C"/>
    <w:rsid w:val="000F7D53"/>
    <w:rsid w:val="0010151C"/>
    <w:rsid w:val="00104D71"/>
    <w:rsid w:val="0010622A"/>
    <w:rsid w:val="00111AA4"/>
    <w:rsid w:val="001126A2"/>
    <w:rsid w:val="00112B02"/>
    <w:rsid w:val="0011722D"/>
    <w:rsid w:val="0012015A"/>
    <w:rsid w:val="00123371"/>
    <w:rsid w:val="00124B61"/>
    <w:rsid w:val="001252E4"/>
    <w:rsid w:val="00125A1B"/>
    <w:rsid w:val="001272D4"/>
    <w:rsid w:val="00131A68"/>
    <w:rsid w:val="001354EF"/>
    <w:rsid w:val="00136E1A"/>
    <w:rsid w:val="00140677"/>
    <w:rsid w:val="001418CE"/>
    <w:rsid w:val="00142F3C"/>
    <w:rsid w:val="00143B34"/>
    <w:rsid w:val="00143E6E"/>
    <w:rsid w:val="0014451E"/>
    <w:rsid w:val="00144D35"/>
    <w:rsid w:val="001463F2"/>
    <w:rsid w:val="00151D47"/>
    <w:rsid w:val="00152652"/>
    <w:rsid w:val="001530CD"/>
    <w:rsid w:val="001536C1"/>
    <w:rsid w:val="001538E1"/>
    <w:rsid w:val="00153E7F"/>
    <w:rsid w:val="0015621F"/>
    <w:rsid w:val="00160D65"/>
    <w:rsid w:val="00161E01"/>
    <w:rsid w:val="00164005"/>
    <w:rsid w:val="00165636"/>
    <w:rsid w:val="00165A57"/>
    <w:rsid w:val="00165BBA"/>
    <w:rsid w:val="001713C1"/>
    <w:rsid w:val="00180D11"/>
    <w:rsid w:val="001818B8"/>
    <w:rsid w:val="001819F3"/>
    <w:rsid w:val="001863B7"/>
    <w:rsid w:val="00191C64"/>
    <w:rsid w:val="00192CA5"/>
    <w:rsid w:val="00192ECD"/>
    <w:rsid w:val="0019362B"/>
    <w:rsid w:val="00193B59"/>
    <w:rsid w:val="00193D7D"/>
    <w:rsid w:val="001974D9"/>
    <w:rsid w:val="001A0111"/>
    <w:rsid w:val="001A06ED"/>
    <w:rsid w:val="001A092F"/>
    <w:rsid w:val="001A5EED"/>
    <w:rsid w:val="001B1B6C"/>
    <w:rsid w:val="001B1E02"/>
    <w:rsid w:val="001B2266"/>
    <w:rsid w:val="001B28DD"/>
    <w:rsid w:val="001B3F1E"/>
    <w:rsid w:val="001B4A7A"/>
    <w:rsid w:val="001B5BC9"/>
    <w:rsid w:val="001B690F"/>
    <w:rsid w:val="001B6B69"/>
    <w:rsid w:val="001C0441"/>
    <w:rsid w:val="001C2D00"/>
    <w:rsid w:val="001D05F6"/>
    <w:rsid w:val="001D29BD"/>
    <w:rsid w:val="001D396D"/>
    <w:rsid w:val="001D563F"/>
    <w:rsid w:val="001D6F49"/>
    <w:rsid w:val="001D7F01"/>
    <w:rsid w:val="001E72BC"/>
    <w:rsid w:val="001F1165"/>
    <w:rsid w:val="001F2E91"/>
    <w:rsid w:val="001F7148"/>
    <w:rsid w:val="001F7BC4"/>
    <w:rsid w:val="00201B7A"/>
    <w:rsid w:val="0020242E"/>
    <w:rsid w:val="002032B0"/>
    <w:rsid w:val="002068F2"/>
    <w:rsid w:val="002079A2"/>
    <w:rsid w:val="002109FA"/>
    <w:rsid w:val="00212B05"/>
    <w:rsid w:val="0021511C"/>
    <w:rsid w:val="00215F3F"/>
    <w:rsid w:val="0021639B"/>
    <w:rsid w:val="0021694C"/>
    <w:rsid w:val="00216AD7"/>
    <w:rsid w:val="00216DB0"/>
    <w:rsid w:val="0022070D"/>
    <w:rsid w:val="002212BA"/>
    <w:rsid w:val="00224165"/>
    <w:rsid w:val="00233015"/>
    <w:rsid w:val="00234F49"/>
    <w:rsid w:val="00235779"/>
    <w:rsid w:val="00237501"/>
    <w:rsid w:val="00241906"/>
    <w:rsid w:val="0024549A"/>
    <w:rsid w:val="00245651"/>
    <w:rsid w:val="00246244"/>
    <w:rsid w:val="00246CA7"/>
    <w:rsid w:val="00247B8E"/>
    <w:rsid w:val="0025017E"/>
    <w:rsid w:val="0025291E"/>
    <w:rsid w:val="002541B4"/>
    <w:rsid w:val="00254CCB"/>
    <w:rsid w:val="0025652C"/>
    <w:rsid w:val="002574BF"/>
    <w:rsid w:val="00257658"/>
    <w:rsid w:val="00260FC0"/>
    <w:rsid w:val="002617BD"/>
    <w:rsid w:val="00261957"/>
    <w:rsid w:val="00264779"/>
    <w:rsid w:val="002655B6"/>
    <w:rsid w:val="002661DD"/>
    <w:rsid w:val="00270355"/>
    <w:rsid w:val="00270814"/>
    <w:rsid w:val="00272113"/>
    <w:rsid w:val="002724A9"/>
    <w:rsid w:val="00273844"/>
    <w:rsid w:val="00273DE5"/>
    <w:rsid w:val="00274BE2"/>
    <w:rsid w:val="002763D9"/>
    <w:rsid w:val="002773E1"/>
    <w:rsid w:val="002806A7"/>
    <w:rsid w:val="00283A56"/>
    <w:rsid w:val="00284061"/>
    <w:rsid w:val="00284A94"/>
    <w:rsid w:val="00284AB9"/>
    <w:rsid w:val="00286707"/>
    <w:rsid w:val="00286A4E"/>
    <w:rsid w:val="00286E53"/>
    <w:rsid w:val="00291835"/>
    <w:rsid w:val="002921D7"/>
    <w:rsid w:val="00292552"/>
    <w:rsid w:val="002943A5"/>
    <w:rsid w:val="00294761"/>
    <w:rsid w:val="00294B65"/>
    <w:rsid w:val="00296BF5"/>
    <w:rsid w:val="00296C3E"/>
    <w:rsid w:val="0029720A"/>
    <w:rsid w:val="00297D18"/>
    <w:rsid w:val="002A09B8"/>
    <w:rsid w:val="002A1AB2"/>
    <w:rsid w:val="002A438D"/>
    <w:rsid w:val="002B0D5C"/>
    <w:rsid w:val="002B18FE"/>
    <w:rsid w:val="002B27A5"/>
    <w:rsid w:val="002B27E7"/>
    <w:rsid w:val="002B2AB7"/>
    <w:rsid w:val="002B3567"/>
    <w:rsid w:val="002B5312"/>
    <w:rsid w:val="002B5C3B"/>
    <w:rsid w:val="002B6927"/>
    <w:rsid w:val="002C1029"/>
    <w:rsid w:val="002C128B"/>
    <w:rsid w:val="002C5B99"/>
    <w:rsid w:val="002C5BC2"/>
    <w:rsid w:val="002D0777"/>
    <w:rsid w:val="002D19E9"/>
    <w:rsid w:val="002D26B0"/>
    <w:rsid w:val="002D304A"/>
    <w:rsid w:val="002D4EF7"/>
    <w:rsid w:val="002D5F60"/>
    <w:rsid w:val="002D619F"/>
    <w:rsid w:val="002D61F8"/>
    <w:rsid w:val="002D7985"/>
    <w:rsid w:val="002E05EE"/>
    <w:rsid w:val="002E139E"/>
    <w:rsid w:val="002E1CB7"/>
    <w:rsid w:val="002E38D4"/>
    <w:rsid w:val="002E3D25"/>
    <w:rsid w:val="002E40D9"/>
    <w:rsid w:val="002E4725"/>
    <w:rsid w:val="002E69F4"/>
    <w:rsid w:val="002E6CA2"/>
    <w:rsid w:val="002E6E3E"/>
    <w:rsid w:val="002E6FA2"/>
    <w:rsid w:val="002E77C1"/>
    <w:rsid w:val="002F0304"/>
    <w:rsid w:val="002F0B3A"/>
    <w:rsid w:val="002F0BF1"/>
    <w:rsid w:val="002F163E"/>
    <w:rsid w:val="002F2941"/>
    <w:rsid w:val="002F6FAD"/>
    <w:rsid w:val="003018AD"/>
    <w:rsid w:val="00303DAD"/>
    <w:rsid w:val="00304416"/>
    <w:rsid w:val="003064A2"/>
    <w:rsid w:val="00311FFC"/>
    <w:rsid w:val="00313229"/>
    <w:rsid w:val="00313CC8"/>
    <w:rsid w:val="00314FFA"/>
    <w:rsid w:val="00315726"/>
    <w:rsid w:val="00315863"/>
    <w:rsid w:val="003168E3"/>
    <w:rsid w:val="00316A4B"/>
    <w:rsid w:val="00320A47"/>
    <w:rsid w:val="00321EB1"/>
    <w:rsid w:val="003223C9"/>
    <w:rsid w:val="00322534"/>
    <w:rsid w:val="0032274D"/>
    <w:rsid w:val="00326588"/>
    <w:rsid w:val="0033063F"/>
    <w:rsid w:val="00332C75"/>
    <w:rsid w:val="003349DD"/>
    <w:rsid w:val="003352E1"/>
    <w:rsid w:val="00335373"/>
    <w:rsid w:val="00337C45"/>
    <w:rsid w:val="00341B97"/>
    <w:rsid w:val="00341C8C"/>
    <w:rsid w:val="00341E79"/>
    <w:rsid w:val="00343318"/>
    <w:rsid w:val="00344519"/>
    <w:rsid w:val="003450D7"/>
    <w:rsid w:val="00345109"/>
    <w:rsid w:val="003452AF"/>
    <w:rsid w:val="0034558C"/>
    <w:rsid w:val="0034591D"/>
    <w:rsid w:val="00345CEE"/>
    <w:rsid w:val="00346397"/>
    <w:rsid w:val="0035010F"/>
    <w:rsid w:val="00352145"/>
    <w:rsid w:val="00352B6F"/>
    <w:rsid w:val="00352C47"/>
    <w:rsid w:val="003531FA"/>
    <w:rsid w:val="003558AB"/>
    <w:rsid w:val="00355980"/>
    <w:rsid w:val="00355F4C"/>
    <w:rsid w:val="003568AA"/>
    <w:rsid w:val="003569A2"/>
    <w:rsid w:val="0036018A"/>
    <w:rsid w:val="00362114"/>
    <w:rsid w:val="00371279"/>
    <w:rsid w:val="00371373"/>
    <w:rsid w:val="00372D4C"/>
    <w:rsid w:val="00377CB6"/>
    <w:rsid w:val="00377EB7"/>
    <w:rsid w:val="00380962"/>
    <w:rsid w:val="00380A31"/>
    <w:rsid w:val="00381860"/>
    <w:rsid w:val="00382ABC"/>
    <w:rsid w:val="00382AE8"/>
    <w:rsid w:val="0038345B"/>
    <w:rsid w:val="00384D93"/>
    <w:rsid w:val="00386D43"/>
    <w:rsid w:val="003876B5"/>
    <w:rsid w:val="00387C7E"/>
    <w:rsid w:val="0039122C"/>
    <w:rsid w:val="00393094"/>
    <w:rsid w:val="0039369A"/>
    <w:rsid w:val="003951A3"/>
    <w:rsid w:val="00395538"/>
    <w:rsid w:val="00397B2D"/>
    <w:rsid w:val="003A410E"/>
    <w:rsid w:val="003A46CB"/>
    <w:rsid w:val="003A4F6C"/>
    <w:rsid w:val="003A5F1E"/>
    <w:rsid w:val="003A7319"/>
    <w:rsid w:val="003B15CB"/>
    <w:rsid w:val="003B411B"/>
    <w:rsid w:val="003B4D59"/>
    <w:rsid w:val="003B61B4"/>
    <w:rsid w:val="003C02E3"/>
    <w:rsid w:val="003C1A72"/>
    <w:rsid w:val="003C309C"/>
    <w:rsid w:val="003C7884"/>
    <w:rsid w:val="003D4316"/>
    <w:rsid w:val="003D5F99"/>
    <w:rsid w:val="003D74CF"/>
    <w:rsid w:val="003E2E77"/>
    <w:rsid w:val="003E34C1"/>
    <w:rsid w:val="003E5763"/>
    <w:rsid w:val="003E6C67"/>
    <w:rsid w:val="003F1ECE"/>
    <w:rsid w:val="003F515F"/>
    <w:rsid w:val="003F5EBA"/>
    <w:rsid w:val="003F7C97"/>
    <w:rsid w:val="00402C8B"/>
    <w:rsid w:val="004058DE"/>
    <w:rsid w:val="0040635E"/>
    <w:rsid w:val="0041056E"/>
    <w:rsid w:val="00411411"/>
    <w:rsid w:val="004114F3"/>
    <w:rsid w:val="004126BF"/>
    <w:rsid w:val="00414DBB"/>
    <w:rsid w:val="00414E02"/>
    <w:rsid w:val="00417A37"/>
    <w:rsid w:val="00420692"/>
    <w:rsid w:val="0042550F"/>
    <w:rsid w:val="00425E4A"/>
    <w:rsid w:val="00425EC1"/>
    <w:rsid w:val="004305CD"/>
    <w:rsid w:val="00430A89"/>
    <w:rsid w:val="00434671"/>
    <w:rsid w:val="00434942"/>
    <w:rsid w:val="0044005D"/>
    <w:rsid w:val="00441B64"/>
    <w:rsid w:val="00442C16"/>
    <w:rsid w:val="00443B26"/>
    <w:rsid w:val="00443FCA"/>
    <w:rsid w:val="00444953"/>
    <w:rsid w:val="00446045"/>
    <w:rsid w:val="00447473"/>
    <w:rsid w:val="00452656"/>
    <w:rsid w:val="00453AF1"/>
    <w:rsid w:val="00453F62"/>
    <w:rsid w:val="00455F2B"/>
    <w:rsid w:val="00455FFF"/>
    <w:rsid w:val="00456D40"/>
    <w:rsid w:val="0046051E"/>
    <w:rsid w:val="00460B2F"/>
    <w:rsid w:val="004627DA"/>
    <w:rsid w:val="0046681F"/>
    <w:rsid w:val="00467DEF"/>
    <w:rsid w:val="004701F7"/>
    <w:rsid w:val="0047210A"/>
    <w:rsid w:val="00473FAB"/>
    <w:rsid w:val="004803F4"/>
    <w:rsid w:val="0048339D"/>
    <w:rsid w:val="004841A8"/>
    <w:rsid w:val="00484357"/>
    <w:rsid w:val="00485CDA"/>
    <w:rsid w:val="00487A82"/>
    <w:rsid w:val="0049151E"/>
    <w:rsid w:val="004917A2"/>
    <w:rsid w:val="00492AB1"/>
    <w:rsid w:val="004931A9"/>
    <w:rsid w:val="00496D84"/>
    <w:rsid w:val="004A0D1B"/>
    <w:rsid w:val="004A1439"/>
    <w:rsid w:val="004A2673"/>
    <w:rsid w:val="004A2784"/>
    <w:rsid w:val="004A3BEB"/>
    <w:rsid w:val="004A4C80"/>
    <w:rsid w:val="004A549B"/>
    <w:rsid w:val="004A5DF8"/>
    <w:rsid w:val="004A6781"/>
    <w:rsid w:val="004B1F6E"/>
    <w:rsid w:val="004B2663"/>
    <w:rsid w:val="004B793C"/>
    <w:rsid w:val="004C04CF"/>
    <w:rsid w:val="004C1297"/>
    <w:rsid w:val="004C5D19"/>
    <w:rsid w:val="004C76EA"/>
    <w:rsid w:val="004D27BF"/>
    <w:rsid w:val="004D5716"/>
    <w:rsid w:val="004D7DDE"/>
    <w:rsid w:val="004E1464"/>
    <w:rsid w:val="004E2190"/>
    <w:rsid w:val="004E24F4"/>
    <w:rsid w:val="004E2C2A"/>
    <w:rsid w:val="004E323A"/>
    <w:rsid w:val="004E3C5D"/>
    <w:rsid w:val="004F1177"/>
    <w:rsid w:val="004F5515"/>
    <w:rsid w:val="004F57BD"/>
    <w:rsid w:val="004F629D"/>
    <w:rsid w:val="004F71E3"/>
    <w:rsid w:val="00501FAC"/>
    <w:rsid w:val="005030C0"/>
    <w:rsid w:val="00505BF1"/>
    <w:rsid w:val="005068A0"/>
    <w:rsid w:val="00507BA1"/>
    <w:rsid w:val="005134F2"/>
    <w:rsid w:val="005153F8"/>
    <w:rsid w:val="00515E9E"/>
    <w:rsid w:val="005169C7"/>
    <w:rsid w:val="00522589"/>
    <w:rsid w:val="00525042"/>
    <w:rsid w:val="00525177"/>
    <w:rsid w:val="00527EA1"/>
    <w:rsid w:val="00530595"/>
    <w:rsid w:val="0053136F"/>
    <w:rsid w:val="00531A1D"/>
    <w:rsid w:val="00532A17"/>
    <w:rsid w:val="00537D62"/>
    <w:rsid w:val="005421B6"/>
    <w:rsid w:val="00543104"/>
    <w:rsid w:val="00545425"/>
    <w:rsid w:val="005500BA"/>
    <w:rsid w:val="00550B7C"/>
    <w:rsid w:val="00553034"/>
    <w:rsid w:val="00553DED"/>
    <w:rsid w:val="00554A12"/>
    <w:rsid w:val="00554B79"/>
    <w:rsid w:val="005551DF"/>
    <w:rsid w:val="00555A6B"/>
    <w:rsid w:val="00555ED6"/>
    <w:rsid w:val="00562263"/>
    <w:rsid w:val="00562ED2"/>
    <w:rsid w:val="0056376D"/>
    <w:rsid w:val="0056412F"/>
    <w:rsid w:val="00565DA4"/>
    <w:rsid w:val="00570681"/>
    <w:rsid w:val="00571863"/>
    <w:rsid w:val="00573929"/>
    <w:rsid w:val="00575206"/>
    <w:rsid w:val="005758CE"/>
    <w:rsid w:val="00580124"/>
    <w:rsid w:val="00580883"/>
    <w:rsid w:val="00583882"/>
    <w:rsid w:val="00584ACC"/>
    <w:rsid w:val="00587501"/>
    <w:rsid w:val="0059132C"/>
    <w:rsid w:val="0059204F"/>
    <w:rsid w:val="00592628"/>
    <w:rsid w:val="0059500F"/>
    <w:rsid w:val="00595FF9"/>
    <w:rsid w:val="005977D5"/>
    <w:rsid w:val="005A01F6"/>
    <w:rsid w:val="005A5F42"/>
    <w:rsid w:val="005B1AD4"/>
    <w:rsid w:val="005B38CC"/>
    <w:rsid w:val="005B39BA"/>
    <w:rsid w:val="005B3BED"/>
    <w:rsid w:val="005B4734"/>
    <w:rsid w:val="005B5A91"/>
    <w:rsid w:val="005B65E3"/>
    <w:rsid w:val="005B6EA5"/>
    <w:rsid w:val="005C2A54"/>
    <w:rsid w:val="005D2E80"/>
    <w:rsid w:val="005D34B5"/>
    <w:rsid w:val="005D4BFD"/>
    <w:rsid w:val="005D5E2A"/>
    <w:rsid w:val="005D7DA6"/>
    <w:rsid w:val="005E099A"/>
    <w:rsid w:val="005E1129"/>
    <w:rsid w:val="005E147D"/>
    <w:rsid w:val="005E42A5"/>
    <w:rsid w:val="005E6738"/>
    <w:rsid w:val="005E6F21"/>
    <w:rsid w:val="005F10A3"/>
    <w:rsid w:val="005F2376"/>
    <w:rsid w:val="005F270E"/>
    <w:rsid w:val="005F2B4F"/>
    <w:rsid w:val="005F7F3E"/>
    <w:rsid w:val="006006C4"/>
    <w:rsid w:val="006019C8"/>
    <w:rsid w:val="00605DD6"/>
    <w:rsid w:val="00606973"/>
    <w:rsid w:val="00615986"/>
    <w:rsid w:val="00615C81"/>
    <w:rsid w:val="00616C9E"/>
    <w:rsid w:val="0061735B"/>
    <w:rsid w:val="00621017"/>
    <w:rsid w:val="006210FE"/>
    <w:rsid w:val="0062679B"/>
    <w:rsid w:val="00626AA1"/>
    <w:rsid w:val="0063039C"/>
    <w:rsid w:val="0063231F"/>
    <w:rsid w:val="00632D58"/>
    <w:rsid w:val="00633ACA"/>
    <w:rsid w:val="00634CA8"/>
    <w:rsid w:val="0063513B"/>
    <w:rsid w:val="00635555"/>
    <w:rsid w:val="00637361"/>
    <w:rsid w:val="00640ED6"/>
    <w:rsid w:val="0064123A"/>
    <w:rsid w:val="006423AE"/>
    <w:rsid w:val="0064311F"/>
    <w:rsid w:val="00645668"/>
    <w:rsid w:val="0064609E"/>
    <w:rsid w:val="00647368"/>
    <w:rsid w:val="00650F27"/>
    <w:rsid w:val="00652776"/>
    <w:rsid w:val="006553F6"/>
    <w:rsid w:val="00655CD5"/>
    <w:rsid w:val="0065607D"/>
    <w:rsid w:val="00660081"/>
    <w:rsid w:val="0066051C"/>
    <w:rsid w:val="006627FC"/>
    <w:rsid w:val="00662D9B"/>
    <w:rsid w:val="0066379A"/>
    <w:rsid w:val="006720FA"/>
    <w:rsid w:val="00672C6B"/>
    <w:rsid w:val="00672EEF"/>
    <w:rsid w:val="006735A5"/>
    <w:rsid w:val="006745A3"/>
    <w:rsid w:val="00680334"/>
    <w:rsid w:val="00680AB8"/>
    <w:rsid w:val="00686AD4"/>
    <w:rsid w:val="00690CA5"/>
    <w:rsid w:val="00691ABC"/>
    <w:rsid w:val="00692F66"/>
    <w:rsid w:val="00693FD5"/>
    <w:rsid w:val="00694DD0"/>
    <w:rsid w:val="0069605C"/>
    <w:rsid w:val="006A0750"/>
    <w:rsid w:val="006A2CAD"/>
    <w:rsid w:val="006A3701"/>
    <w:rsid w:val="006A38BC"/>
    <w:rsid w:val="006A44D2"/>
    <w:rsid w:val="006A7068"/>
    <w:rsid w:val="006A7986"/>
    <w:rsid w:val="006A7F3F"/>
    <w:rsid w:val="006B07E8"/>
    <w:rsid w:val="006B10C3"/>
    <w:rsid w:val="006B16F0"/>
    <w:rsid w:val="006B1770"/>
    <w:rsid w:val="006B5205"/>
    <w:rsid w:val="006C0343"/>
    <w:rsid w:val="006C1D7C"/>
    <w:rsid w:val="006C67B5"/>
    <w:rsid w:val="006C74EF"/>
    <w:rsid w:val="006D3D43"/>
    <w:rsid w:val="006D467F"/>
    <w:rsid w:val="006D4714"/>
    <w:rsid w:val="006D4CCF"/>
    <w:rsid w:val="006D5749"/>
    <w:rsid w:val="006D6376"/>
    <w:rsid w:val="006D72F5"/>
    <w:rsid w:val="006E352E"/>
    <w:rsid w:val="006E6483"/>
    <w:rsid w:val="006E6B9C"/>
    <w:rsid w:val="006F27FE"/>
    <w:rsid w:val="006F306C"/>
    <w:rsid w:val="006F51E1"/>
    <w:rsid w:val="006F527C"/>
    <w:rsid w:val="00705514"/>
    <w:rsid w:val="00705A34"/>
    <w:rsid w:val="00705AC8"/>
    <w:rsid w:val="00707786"/>
    <w:rsid w:val="007106C1"/>
    <w:rsid w:val="00713CC0"/>
    <w:rsid w:val="00714163"/>
    <w:rsid w:val="007164FF"/>
    <w:rsid w:val="0071685B"/>
    <w:rsid w:val="00721A28"/>
    <w:rsid w:val="00723B2C"/>
    <w:rsid w:val="00724EAE"/>
    <w:rsid w:val="00725425"/>
    <w:rsid w:val="00726724"/>
    <w:rsid w:val="007269BF"/>
    <w:rsid w:val="00731889"/>
    <w:rsid w:val="0073449A"/>
    <w:rsid w:val="007469F8"/>
    <w:rsid w:val="00747109"/>
    <w:rsid w:val="00751C2A"/>
    <w:rsid w:val="00753529"/>
    <w:rsid w:val="00754AB4"/>
    <w:rsid w:val="00756AB8"/>
    <w:rsid w:val="007616EC"/>
    <w:rsid w:val="00766CFD"/>
    <w:rsid w:val="00770217"/>
    <w:rsid w:val="00771420"/>
    <w:rsid w:val="007714DE"/>
    <w:rsid w:val="007765DE"/>
    <w:rsid w:val="00776A0D"/>
    <w:rsid w:val="00777270"/>
    <w:rsid w:val="007826DE"/>
    <w:rsid w:val="00782748"/>
    <w:rsid w:val="00784F0A"/>
    <w:rsid w:val="00785A3E"/>
    <w:rsid w:val="00790A97"/>
    <w:rsid w:val="007911E3"/>
    <w:rsid w:val="00795C6C"/>
    <w:rsid w:val="007A1846"/>
    <w:rsid w:val="007A417B"/>
    <w:rsid w:val="007A5F8C"/>
    <w:rsid w:val="007B20FF"/>
    <w:rsid w:val="007B59CC"/>
    <w:rsid w:val="007B7FAB"/>
    <w:rsid w:val="007C03C7"/>
    <w:rsid w:val="007C0BA0"/>
    <w:rsid w:val="007C1225"/>
    <w:rsid w:val="007C2CE7"/>
    <w:rsid w:val="007C4321"/>
    <w:rsid w:val="007C6A50"/>
    <w:rsid w:val="007C6F69"/>
    <w:rsid w:val="007C7347"/>
    <w:rsid w:val="007D1E30"/>
    <w:rsid w:val="007D39F7"/>
    <w:rsid w:val="007D43EA"/>
    <w:rsid w:val="007D5C01"/>
    <w:rsid w:val="007D664C"/>
    <w:rsid w:val="007D6F13"/>
    <w:rsid w:val="007E1BA8"/>
    <w:rsid w:val="007E2C28"/>
    <w:rsid w:val="007E3D6F"/>
    <w:rsid w:val="007E5BC9"/>
    <w:rsid w:val="007F0F06"/>
    <w:rsid w:val="007F0FE3"/>
    <w:rsid w:val="007F3B10"/>
    <w:rsid w:val="007F4C77"/>
    <w:rsid w:val="007F7342"/>
    <w:rsid w:val="008001C8"/>
    <w:rsid w:val="0080442F"/>
    <w:rsid w:val="00805349"/>
    <w:rsid w:val="00806A61"/>
    <w:rsid w:val="00807D47"/>
    <w:rsid w:val="00807F05"/>
    <w:rsid w:val="0081147A"/>
    <w:rsid w:val="00812182"/>
    <w:rsid w:val="00813EFD"/>
    <w:rsid w:val="00816F29"/>
    <w:rsid w:val="008173E5"/>
    <w:rsid w:val="00817C67"/>
    <w:rsid w:val="00820B13"/>
    <w:rsid w:val="0082115C"/>
    <w:rsid w:val="00823776"/>
    <w:rsid w:val="00824F20"/>
    <w:rsid w:val="00824F47"/>
    <w:rsid w:val="008271C9"/>
    <w:rsid w:val="008272F9"/>
    <w:rsid w:val="008317D1"/>
    <w:rsid w:val="00833C0F"/>
    <w:rsid w:val="00836F43"/>
    <w:rsid w:val="008378EA"/>
    <w:rsid w:val="00837DBF"/>
    <w:rsid w:val="00840191"/>
    <w:rsid w:val="008412D3"/>
    <w:rsid w:val="00841724"/>
    <w:rsid w:val="00842248"/>
    <w:rsid w:val="008433E6"/>
    <w:rsid w:val="00845228"/>
    <w:rsid w:val="00847534"/>
    <w:rsid w:val="00847870"/>
    <w:rsid w:val="0085505D"/>
    <w:rsid w:val="008562D5"/>
    <w:rsid w:val="00857461"/>
    <w:rsid w:val="00857572"/>
    <w:rsid w:val="00861AC2"/>
    <w:rsid w:val="00863C3D"/>
    <w:rsid w:val="008648ED"/>
    <w:rsid w:val="00867BD6"/>
    <w:rsid w:val="00873218"/>
    <w:rsid w:val="0087769E"/>
    <w:rsid w:val="008807D1"/>
    <w:rsid w:val="008829A9"/>
    <w:rsid w:val="0088548C"/>
    <w:rsid w:val="0088668F"/>
    <w:rsid w:val="00886AC7"/>
    <w:rsid w:val="0089089D"/>
    <w:rsid w:val="0089347A"/>
    <w:rsid w:val="008942E9"/>
    <w:rsid w:val="00895FFA"/>
    <w:rsid w:val="00896F18"/>
    <w:rsid w:val="008A2B3D"/>
    <w:rsid w:val="008A2CCE"/>
    <w:rsid w:val="008A6E48"/>
    <w:rsid w:val="008A71AF"/>
    <w:rsid w:val="008A7450"/>
    <w:rsid w:val="008A7F7A"/>
    <w:rsid w:val="008B0A6E"/>
    <w:rsid w:val="008B2918"/>
    <w:rsid w:val="008B332D"/>
    <w:rsid w:val="008B3EBA"/>
    <w:rsid w:val="008B53EF"/>
    <w:rsid w:val="008C29A2"/>
    <w:rsid w:val="008C470A"/>
    <w:rsid w:val="008C48B4"/>
    <w:rsid w:val="008C556D"/>
    <w:rsid w:val="008C57A0"/>
    <w:rsid w:val="008C6973"/>
    <w:rsid w:val="008D153C"/>
    <w:rsid w:val="008D23BF"/>
    <w:rsid w:val="008D23D3"/>
    <w:rsid w:val="008D31B1"/>
    <w:rsid w:val="008D3474"/>
    <w:rsid w:val="008D4CE1"/>
    <w:rsid w:val="008D6811"/>
    <w:rsid w:val="008D7116"/>
    <w:rsid w:val="008D768B"/>
    <w:rsid w:val="008E02D7"/>
    <w:rsid w:val="008E077D"/>
    <w:rsid w:val="008E10BE"/>
    <w:rsid w:val="008E3CD7"/>
    <w:rsid w:val="008E45A7"/>
    <w:rsid w:val="008E508C"/>
    <w:rsid w:val="008E5A01"/>
    <w:rsid w:val="008E6554"/>
    <w:rsid w:val="008E6C65"/>
    <w:rsid w:val="008E6D14"/>
    <w:rsid w:val="008F4E71"/>
    <w:rsid w:val="008F606C"/>
    <w:rsid w:val="00900F73"/>
    <w:rsid w:val="00901AA9"/>
    <w:rsid w:val="00902FE7"/>
    <w:rsid w:val="00906941"/>
    <w:rsid w:val="009103E9"/>
    <w:rsid w:val="00910CE7"/>
    <w:rsid w:val="00912397"/>
    <w:rsid w:val="0091343E"/>
    <w:rsid w:val="00915F6D"/>
    <w:rsid w:val="0092158B"/>
    <w:rsid w:val="00923D35"/>
    <w:rsid w:val="00926D9E"/>
    <w:rsid w:val="009309A5"/>
    <w:rsid w:val="009332BB"/>
    <w:rsid w:val="00934BF8"/>
    <w:rsid w:val="00934C5C"/>
    <w:rsid w:val="00935052"/>
    <w:rsid w:val="00935C03"/>
    <w:rsid w:val="00937A08"/>
    <w:rsid w:val="0094017E"/>
    <w:rsid w:val="00944E82"/>
    <w:rsid w:val="00945787"/>
    <w:rsid w:val="0094750C"/>
    <w:rsid w:val="009514F1"/>
    <w:rsid w:val="00952DA2"/>
    <w:rsid w:val="0095342C"/>
    <w:rsid w:val="009534D6"/>
    <w:rsid w:val="00953F03"/>
    <w:rsid w:val="00954C09"/>
    <w:rsid w:val="00956215"/>
    <w:rsid w:val="00956357"/>
    <w:rsid w:val="0095753E"/>
    <w:rsid w:val="00960424"/>
    <w:rsid w:val="0096248B"/>
    <w:rsid w:val="0096420A"/>
    <w:rsid w:val="00965921"/>
    <w:rsid w:val="00966525"/>
    <w:rsid w:val="00972AB2"/>
    <w:rsid w:val="009753EE"/>
    <w:rsid w:val="00975BA4"/>
    <w:rsid w:val="0097629B"/>
    <w:rsid w:val="009767EC"/>
    <w:rsid w:val="00981E0B"/>
    <w:rsid w:val="00982B53"/>
    <w:rsid w:val="00983C94"/>
    <w:rsid w:val="00984CA1"/>
    <w:rsid w:val="009853BD"/>
    <w:rsid w:val="00985AA2"/>
    <w:rsid w:val="009872AE"/>
    <w:rsid w:val="0099302B"/>
    <w:rsid w:val="00993133"/>
    <w:rsid w:val="00997DE9"/>
    <w:rsid w:val="009A02C0"/>
    <w:rsid w:val="009A1060"/>
    <w:rsid w:val="009A198A"/>
    <w:rsid w:val="009A1AE0"/>
    <w:rsid w:val="009A2A35"/>
    <w:rsid w:val="009A3D8A"/>
    <w:rsid w:val="009A467F"/>
    <w:rsid w:val="009A72EE"/>
    <w:rsid w:val="009A751C"/>
    <w:rsid w:val="009B158C"/>
    <w:rsid w:val="009B3AA0"/>
    <w:rsid w:val="009B514A"/>
    <w:rsid w:val="009B6576"/>
    <w:rsid w:val="009C20A3"/>
    <w:rsid w:val="009C2F18"/>
    <w:rsid w:val="009C453D"/>
    <w:rsid w:val="009C4722"/>
    <w:rsid w:val="009C510A"/>
    <w:rsid w:val="009C6170"/>
    <w:rsid w:val="009C61BB"/>
    <w:rsid w:val="009C720F"/>
    <w:rsid w:val="009C7B45"/>
    <w:rsid w:val="009D221A"/>
    <w:rsid w:val="009D2713"/>
    <w:rsid w:val="009D2A2F"/>
    <w:rsid w:val="009D2B0A"/>
    <w:rsid w:val="009D2C34"/>
    <w:rsid w:val="009E27CE"/>
    <w:rsid w:val="009E2B2C"/>
    <w:rsid w:val="009E4B98"/>
    <w:rsid w:val="009E58C5"/>
    <w:rsid w:val="009F2795"/>
    <w:rsid w:val="009F5588"/>
    <w:rsid w:val="009F5B4D"/>
    <w:rsid w:val="00A0483C"/>
    <w:rsid w:val="00A05724"/>
    <w:rsid w:val="00A06B21"/>
    <w:rsid w:val="00A07540"/>
    <w:rsid w:val="00A1030A"/>
    <w:rsid w:val="00A10CDC"/>
    <w:rsid w:val="00A10E19"/>
    <w:rsid w:val="00A11F63"/>
    <w:rsid w:val="00A12EA9"/>
    <w:rsid w:val="00A138C6"/>
    <w:rsid w:val="00A15A48"/>
    <w:rsid w:val="00A1604B"/>
    <w:rsid w:val="00A2049B"/>
    <w:rsid w:val="00A20727"/>
    <w:rsid w:val="00A23C75"/>
    <w:rsid w:val="00A24AC7"/>
    <w:rsid w:val="00A259FA"/>
    <w:rsid w:val="00A26570"/>
    <w:rsid w:val="00A270DF"/>
    <w:rsid w:val="00A27338"/>
    <w:rsid w:val="00A30668"/>
    <w:rsid w:val="00A31005"/>
    <w:rsid w:val="00A32F48"/>
    <w:rsid w:val="00A33314"/>
    <w:rsid w:val="00A346BE"/>
    <w:rsid w:val="00A34E55"/>
    <w:rsid w:val="00A35C66"/>
    <w:rsid w:val="00A35E23"/>
    <w:rsid w:val="00A360D5"/>
    <w:rsid w:val="00A40186"/>
    <w:rsid w:val="00A401F2"/>
    <w:rsid w:val="00A40F21"/>
    <w:rsid w:val="00A4167D"/>
    <w:rsid w:val="00A426AD"/>
    <w:rsid w:val="00A4445A"/>
    <w:rsid w:val="00A457DE"/>
    <w:rsid w:val="00A47C41"/>
    <w:rsid w:val="00A50F1A"/>
    <w:rsid w:val="00A52C5B"/>
    <w:rsid w:val="00A55114"/>
    <w:rsid w:val="00A56AE4"/>
    <w:rsid w:val="00A60475"/>
    <w:rsid w:val="00A60DDD"/>
    <w:rsid w:val="00A61090"/>
    <w:rsid w:val="00A62759"/>
    <w:rsid w:val="00A65579"/>
    <w:rsid w:val="00A65DE8"/>
    <w:rsid w:val="00A66FF7"/>
    <w:rsid w:val="00A74765"/>
    <w:rsid w:val="00A77025"/>
    <w:rsid w:val="00A77164"/>
    <w:rsid w:val="00A80DF7"/>
    <w:rsid w:val="00A8105D"/>
    <w:rsid w:val="00A81155"/>
    <w:rsid w:val="00A81467"/>
    <w:rsid w:val="00A81F48"/>
    <w:rsid w:val="00A8235E"/>
    <w:rsid w:val="00A82C29"/>
    <w:rsid w:val="00A84039"/>
    <w:rsid w:val="00A86028"/>
    <w:rsid w:val="00A8706F"/>
    <w:rsid w:val="00A93835"/>
    <w:rsid w:val="00A9414B"/>
    <w:rsid w:val="00AA3F5A"/>
    <w:rsid w:val="00AA5B41"/>
    <w:rsid w:val="00AA7F6B"/>
    <w:rsid w:val="00AB154E"/>
    <w:rsid w:val="00AB43CE"/>
    <w:rsid w:val="00AB629B"/>
    <w:rsid w:val="00AB7291"/>
    <w:rsid w:val="00AC17F4"/>
    <w:rsid w:val="00AC2543"/>
    <w:rsid w:val="00AC3DA1"/>
    <w:rsid w:val="00AC7661"/>
    <w:rsid w:val="00AD1DA5"/>
    <w:rsid w:val="00AD44E6"/>
    <w:rsid w:val="00AD53B5"/>
    <w:rsid w:val="00AD65AA"/>
    <w:rsid w:val="00AD6AF7"/>
    <w:rsid w:val="00AD6F30"/>
    <w:rsid w:val="00AE2DEF"/>
    <w:rsid w:val="00AE37DD"/>
    <w:rsid w:val="00AE3AD5"/>
    <w:rsid w:val="00AE4D21"/>
    <w:rsid w:val="00AF1FA9"/>
    <w:rsid w:val="00AF2F35"/>
    <w:rsid w:val="00AF424D"/>
    <w:rsid w:val="00AF4442"/>
    <w:rsid w:val="00AF4787"/>
    <w:rsid w:val="00AF641F"/>
    <w:rsid w:val="00B00BB0"/>
    <w:rsid w:val="00B010A5"/>
    <w:rsid w:val="00B013AF"/>
    <w:rsid w:val="00B01EEE"/>
    <w:rsid w:val="00B02140"/>
    <w:rsid w:val="00B03810"/>
    <w:rsid w:val="00B06782"/>
    <w:rsid w:val="00B069D1"/>
    <w:rsid w:val="00B072C7"/>
    <w:rsid w:val="00B07809"/>
    <w:rsid w:val="00B10559"/>
    <w:rsid w:val="00B10C19"/>
    <w:rsid w:val="00B11476"/>
    <w:rsid w:val="00B13B20"/>
    <w:rsid w:val="00B14262"/>
    <w:rsid w:val="00B15B2D"/>
    <w:rsid w:val="00B15EB6"/>
    <w:rsid w:val="00B17287"/>
    <w:rsid w:val="00B17F59"/>
    <w:rsid w:val="00B2164F"/>
    <w:rsid w:val="00B22EE0"/>
    <w:rsid w:val="00B234F5"/>
    <w:rsid w:val="00B24D8E"/>
    <w:rsid w:val="00B2663E"/>
    <w:rsid w:val="00B27F97"/>
    <w:rsid w:val="00B31053"/>
    <w:rsid w:val="00B34CB9"/>
    <w:rsid w:val="00B34FD2"/>
    <w:rsid w:val="00B4081C"/>
    <w:rsid w:val="00B40E6D"/>
    <w:rsid w:val="00B45C8D"/>
    <w:rsid w:val="00B46977"/>
    <w:rsid w:val="00B47F96"/>
    <w:rsid w:val="00B51834"/>
    <w:rsid w:val="00B51899"/>
    <w:rsid w:val="00B51B6E"/>
    <w:rsid w:val="00B52707"/>
    <w:rsid w:val="00B52C4D"/>
    <w:rsid w:val="00B53097"/>
    <w:rsid w:val="00B55C83"/>
    <w:rsid w:val="00B56E70"/>
    <w:rsid w:val="00B60922"/>
    <w:rsid w:val="00B62A85"/>
    <w:rsid w:val="00B63037"/>
    <w:rsid w:val="00B652EB"/>
    <w:rsid w:val="00B65AD9"/>
    <w:rsid w:val="00B663D3"/>
    <w:rsid w:val="00B66A1E"/>
    <w:rsid w:val="00B76F40"/>
    <w:rsid w:val="00B81E04"/>
    <w:rsid w:val="00B82118"/>
    <w:rsid w:val="00B8227A"/>
    <w:rsid w:val="00B852A0"/>
    <w:rsid w:val="00B86103"/>
    <w:rsid w:val="00B86DA1"/>
    <w:rsid w:val="00B87AB8"/>
    <w:rsid w:val="00B91373"/>
    <w:rsid w:val="00B92F5F"/>
    <w:rsid w:val="00B94034"/>
    <w:rsid w:val="00B94472"/>
    <w:rsid w:val="00B955A7"/>
    <w:rsid w:val="00B960D5"/>
    <w:rsid w:val="00B96A7B"/>
    <w:rsid w:val="00B96B37"/>
    <w:rsid w:val="00B979CF"/>
    <w:rsid w:val="00B97A99"/>
    <w:rsid w:val="00BA2158"/>
    <w:rsid w:val="00BA26FF"/>
    <w:rsid w:val="00BA3EF8"/>
    <w:rsid w:val="00BA6099"/>
    <w:rsid w:val="00BB0B80"/>
    <w:rsid w:val="00BB3527"/>
    <w:rsid w:val="00BB4BD3"/>
    <w:rsid w:val="00BB6AE3"/>
    <w:rsid w:val="00BB7695"/>
    <w:rsid w:val="00BC1D7E"/>
    <w:rsid w:val="00BC20D8"/>
    <w:rsid w:val="00BC2261"/>
    <w:rsid w:val="00BC2B4A"/>
    <w:rsid w:val="00BC37C0"/>
    <w:rsid w:val="00BC4A28"/>
    <w:rsid w:val="00BC5630"/>
    <w:rsid w:val="00BD166D"/>
    <w:rsid w:val="00BD2849"/>
    <w:rsid w:val="00BD2A54"/>
    <w:rsid w:val="00BD2A6C"/>
    <w:rsid w:val="00BD2D05"/>
    <w:rsid w:val="00BD5F7D"/>
    <w:rsid w:val="00BD6A9D"/>
    <w:rsid w:val="00BD78B4"/>
    <w:rsid w:val="00BE0942"/>
    <w:rsid w:val="00BE0FC7"/>
    <w:rsid w:val="00BE31F1"/>
    <w:rsid w:val="00BE4FBB"/>
    <w:rsid w:val="00BE69DA"/>
    <w:rsid w:val="00BE6EF8"/>
    <w:rsid w:val="00BF0B28"/>
    <w:rsid w:val="00BF1D63"/>
    <w:rsid w:val="00BF222B"/>
    <w:rsid w:val="00BF6B30"/>
    <w:rsid w:val="00BF721A"/>
    <w:rsid w:val="00BF72FC"/>
    <w:rsid w:val="00C02BEF"/>
    <w:rsid w:val="00C04217"/>
    <w:rsid w:val="00C05D0B"/>
    <w:rsid w:val="00C05F80"/>
    <w:rsid w:val="00C065B2"/>
    <w:rsid w:val="00C07897"/>
    <w:rsid w:val="00C12D0C"/>
    <w:rsid w:val="00C14C17"/>
    <w:rsid w:val="00C15613"/>
    <w:rsid w:val="00C166A4"/>
    <w:rsid w:val="00C16A44"/>
    <w:rsid w:val="00C16F9B"/>
    <w:rsid w:val="00C202B0"/>
    <w:rsid w:val="00C21E06"/>
    <w:rsid w:val="00C22832"/>
    <w:rsid w:val="00C26461"/>
    <w:rsid w:val="00C26BC6"/>
    <w:rsid w:val="00C2700F"/>
    <w:rsid w:val="00C3034C"/>
    <w:rsid w:val="00C33813"/>
    <w:rsid w:val="00C33E02"/>
    <w:rsid w:val="00C402CB"/>
    <w:rsid w:val="00C4085A"/>
    <w:rsid w:val="00C41DEC"/>
    <w:rsid w:val="00C438CC"/>
    <w:rsid w:val="00C43A97"/>
    <w:rsid w:val="00C43F9F"/>
    <w:rsid w:val="00C450AB"/>
    <w:rsid w:val="00C4698D"/>
    <w:rsid w:val="00C50202"/>
    <w:rsid w:val="00C514A1"/>
    <w:rsid w:val="00C51694"/>
    <w:rsid w:val="00C51702"/>
    <w:rsid w:val="00C5329E"/>
    <w:rsid w:val="00C538F3"/>
    <w:rsid w:val="00C54334"/>
    <w:rsid w:val="00C56439"/>
    <w:rsid w:val="00C5708B"/>
    <w:rsid w:val="00C60214"/>
    <w:rsid w:val="00C604E2"/>
    <w:rsid w:val="00C60E17"/>
    <w:rsid w:val="00C61151"/>
    <w:rsid w:val="00C6238D"/>
    <w:rsid w:val="00C64411"/>
    <w:rsid w:val="00C64DD5"/>
    <w:rsid w:val="00C656DA"/>
    <w:rsid w:val="00C6637C"/>
    <w:rsid w:val="00C71001"/>
    <w:rsid w:val="00C769DD"/>
    <w:rsid w:val="00C850F9"/>
    <w:rsid w:val="00C8571E"/>
    <w:rsid w:val="00C85897"/>
    <w:rsid w:val="00C86920"/>
    <w:rsid w:val="00C870AA"/>
    <w:rsid w:val="00C87328"/>
    <w:rsid w:val="00C90475"/>
    <w:rsid w:val="00C91F5A"/>
    <w:rsid w:val="00C91FA8"/>
    <w:rsid w:val="00C926FB"/>
    <w:rsid w:val="00C92E62"/>
    <w:rsid w:val="00C92F34"/>
    <w:rsid w:val="00C947F6"/>
    <w:rsid w:val="00C96FEC"/>
    <w:rsid w:val="00CA0907"/>
    <w:rsid w:val="00CA10D7"/>
    <w:rsid w:val="00CA34C4"/>
    <w:rsid w:val="00CA66A7"/>
    <w:rsid w:val="00CB0F27"/>
    <w:rsid w:val="00CB4ACA"/>
    <w:rsid w:val="00CB7844"/>
    <w:rsid w:val="00CC1B16"/>
    <w:rsid w:val="00CC3095"/>
    <w:rsid w:val="00CC3E80"/>
    <w:rsid w:val="00CD1D81"/>
    <w:rsid w:val="00CD2412"/>
    <w:rsid w:val="00CD2D97"/>
    <w:rsid w:val="00CD31FB"/>
    <w:rsid w:val="00CD75EF"/>
    <w:rsid w:val="00CE26D2"/>
    <w:rsid w:val="00CE3351"/>
    <w:rsid w:val="00CE35D9"/>
    <w:rsid w:val="00CE4666"/>
    <w:rsid w:val="00CE54BA"/>
    <w:rsid w:val="00CE6927"/>
    <w:rsid w:val="00CE6B52"/>
    <w:rsid w:val="00CF1E99"/>
    <w:rsid w:val="00CF217D"/>
    <w:rsid w:val="00CF2A68"/>
    <w:rsid w:val="00CF31C7"/>
    <w:rsid w:val="00CF34E1"/>
    <w:rsid w:val="00D00D7F"/>
    <w:rsid w:val="00D036F0"/>
    <w:rsid w:val="00D03A72"/>
    <w:rsid w:val="00D03AC4"/>
    <w:rsid w:val="00D05829"/>
    <w:rsid w:val="00D10005"/>
    <w:rsid w:val="00D10E2F"/>
    <w:rsid w:val="00D11518"/>
    <w:rsid w:val="00D1218D"/>
    <w:rsid w:val="00D129B6"/>
    <w:rsid w:val="00D1460C"/>
    <w:rsid w:val="00D147C4"/>
    <w:rsid w:val="00D15947"/>
    <w:rsid w:val="00D175AF"/>
    <w:rsid w:val="00D17791"/>
    <w:rsid w:val="00D203BD"/>
    <w:rsid w:val="00D20FEB"/>
    <w:rsid w:val="00D224FB"/>
    <w:rsid w:val="00D23375"/>
    <w:rsid w:val="00D25E8C"/>
    <w:rsid w:val="00D2632F"/>
    <w:rsid w:val="00D26549"/>
    <w:rsid w:val="00D27831"/>
    <w:rsid w:val="00D34A63"/>
    <w:rsid w:val="00D366B5"/>
    <w:rsid w:val="00D37228"/>
    <w:rsid w:val="00D40882"/>
    <w:rsid w:val="00D420F6"/>
    <w:rsid w:val="00D43AE6"/>
    <w:rsid w:val="00D4622E"/>
    <w:rsid w:val="00D46DB6"/>
    <w:rsid w:val="00D47979"/>
    <w:rsid w:val="00D50B0F"/>
    <w:rsid w:val="00D521DC"/>
    <w:rsid w:val="00D52CB9"/>
    <w:rsid w:val="00D54075"/>
    <w:rsid w:val="00D543DC"/>
    <w:rsid w:val="00D601E6"/>
    <w:rsid w:val="00D61B9C"/>
    <w:rsid w:val="00D62CED"/>
    <w:rsid w:val="00D637B1"/>
    <w:rsid w:val="00D638C9"/>
    <w:rsid w:val="00D645AE"/>
    <w:rsid w:val="00D657E9"/>
    <w:rsid w:val="00D729F7"/>
    <w:rsid w:val="00D73718"/>
    <w:rsid w:val="00D73BB6"/>
    <w:rsid w:val="00D76CB1"/>
    <w:rsid w:val="00D824BF"/>
    <w:rsid w:val="00D83032"/>
    <w:rsid w:val="00D83E23"/>
    <w:rsid w:val="00D84D92"/>
    <w:rsid w:val="00D865EC"/>
    <w:rsid w:val="00D872B4"/>
    <w:rsid w:val="00D903AB"/>
    <w:rsid w:val="00D90CBC"/>
    <w:rsid w:val="00D90F78"/>
    <w:rsid w:val="00D91B81"/>
    <w:rsid w:val="00D92011"/>
    <w:rsid w:val="00D92893"/>
    <w:rsid w:val="00D93DAE"/>
    <w:rsid w:val="00D942A0"/>
    <w:rsid w:val="00D95D73"/>
    <w:rsid w:val="00D960AA"/>
    <w:rsid w:val="00D96894"/>
    <w:rsid w:val="00D97956"/>
    <w:rsid w:val="00DA3382"/>
    <w:rsid w:val="00DA3C4C"/>
    <w:rsid w:val="00DB2899"/>
    <w:rsid w:val="00DB3B2C"/>
    <w:rsid w:val="00DB64DC"/>
    <w:rsid w:val="00DC0828"/>
    <w:rsid w:val="00DC08A4"/>
    <w:rsid w:val="00DC1120"/>
    <w:rsid w:val="00DC1ED3"/>
    <w:rsid w:val="00DC2040"/>
    <w:rsid w:val="00DC2A52"/>
    <w:rsid w:val="00DC2B31"/>
    <w:rsid w:val="00DC38F2"/>
    <w:rsid w:val="00DC4B57"/>
    <w:rsid w:val="00DC6882"/>
    <w:rsid w:val="00DC6C0A"/>
    <w:rsid w:val="00DC6E90"/>
    <w:rsid w:val="00DC6F43"/>
    <w:rsid w:val="00DD2C8D"/>
    <w:rsid w:val="00DD3EA8"/>
    <w:rsid w:val="00DD68DC"/>
    <w:rsid w:val="00DD702E"/>
    <w:rsid w:val="00DE460F"/>
    <w:rsid w:val="00DE63BB"/>
    <w:rsid w:val="00DF3012"/>
    <w:rsid w:val="00DF3DD9"/>
    <w:rsid w:val="00DF5E56"/>
    <w:rsid w:val="00DF679D"/>
    <w:rsid w:val="00E00F7D"/>
    <w:rsid w:val="00E01E2E"/>
    <w:rsid w:val="00E024C3"/>
    <w:rsid w:val="00E032D4"/>
    <w:rsid w:val="00E04CF8"/>
    <w:rsid w:val="00E055B3"/>
    <w:rsid w:val="00E06C6C"/>
    <w:rsid w:val="00E07209"/>
    <w:rsid w:val="00E114C5"/>
    <w:rsid w:val="00E22DE7"/>
    <w:rsid w:val="00E23107"/>
    <w:rsid w:val="00E23BD8"/>
    <w:rsid w:val="00E255CF"/>
    <w:rsid w:val="00E2564E"/>
    <w:rsid w:val="00E26861"/>
    <w:rsid w:val="00E26F58"/>
    <w:rsid w:val="00E27D39"/>
    <w:rsid w:val="00E27E48"/>
    <w:rsid w:val="00E30B48"/>
    <w:rsid w:val="00E32270"/>
    <w:rsid w:val="00E33723"/>
    <w:rsid w:val="00E35B58"/>
    <w:rsid w:val="00E35CE8"/>
    <w:rsid w:val="00E36F75"/>
    <w:rsid w:val="00E42D0A"/>
    <w:rsid w:val="00E44BF6"/>
    <w:rsid w:val="00E45512"/>
    <w:rsid w:val="00E465A1"/>
    <w:rsid w:val="00E47602"/>
    <w:rsid w:val="00E47FCB"/>
    <w:rsid w:val="00E52743"/>
    <w:rsid w:val="00E533A8"/>
    <w:rsid w:val="00E55858"/>
    <w:rsid w:val="00E558A5"/>
    <w:rsid w:val="00E561D3"/>
    <w:rsid w:val="00E6059F"/>
    <w:rsid w:val="00E616BA"/>
    <w:rsid w:val="00E64087"/>
    <w:rsid w:val="00E658B6"/>
    <w:rsid w:val="00E66A7A"/>
    <w:rsid w:val="00E66AC3"/>
    <w:rsid w:val="00E72299"/>
    <w:rsid w:val="00E74CDF"/>
    <w:rsid w:val="00E75914"/>
    <w:rsid w:val="00E76E54"/>
    <w:rsid w:val="00E81CE3"/>
    <w:rsid w:val="00E8408D"/>
    <w:rsid w:val="00E84884"/>
    <w:rsid w:val="00E8696D"/>
    <w:rsid w:val="00E8790E"/>
    <w:rsid w:val="00E90403"/>
    <w:rsid w:val="00E90832"/>
    <w:rsid w:val="00E90D8B"/>
    <w:rsid w:val="00E93D08"/>
    <w:rsid w:val="00EA7933"/>
    <w:rsid w:val="00EA7A9B"/>
    <w:rsid w:val="00EB19C5"/>
    <w:rsid w:val="00EB2FA9"/>
    <w:rsid w:val="00EB541F"/>
    <w:rsid w:val="00EB5B40"/>
    <w:rsid w:val="00EB6743"/>
    <w:rsid w:val="00EB685C"/>
    <w:rsid w:val="00EB755A"/>
    <w:rsid w:val="00EB794F"/>
    <w:rsid w:val="00EB7C8E"/>
    <w:rsid w:val="00EC0590"/>
    <w:rsid w:val="00EC1A04"/>
    <w:rsid w:val="00EC1CFA"/>
    <w:rsid w:val="00EC5942"/>
    <w:rsid w:val="00EC7503"/>
    <w:rsid w:val="00ED0C79"/>
    <w:rsid w:val="00ED36CB"/>
    <w:rsid w:val="00ED4621"/>
    <w:rsid w:val="00ED7306"/>
    <w:rsid w:val="00EE05E4"/>
    <w:rsid w:val="00EE3594"/>
    <w:rsid w:val="00EE42CC"/>
    <w:rsid w:val="00EE4780"/>
    <w:rsid w:val="00EE4FFF"/>
    <w:rsid w:val="00EE5109"/>
    <w:rsid w:val="00EE5FEA"/>
    <w:rsid w:val="00EE78E9"/>
    <w:rsid w:val="00EF1AE3"/>
    <w:rsid w:val="00EF5CFA"/>
    <w:rsid w:val="00EF6060"/>
    <w:rsid w:val="00EF675A"/>
    <w:rsid w:val="00EF72B7"/>
    <w:rsid w:val="00F014C4"/>
    <w:rsid w:val="00F020C8"/>
    <w:rsid w:val="00F041BA"/>
    <w:rsid w:val="00F046F1"/>
    <w:rsid w:val="00F04E1C"/>
    <w:rsid w:val="00F072D3"/>
    <w:rsid w:val="00F1359A"/>
    <w:rsid w:val="00F13E6B"/>
    <w:rsid w:val="00F14535"/>
    <w:rsid w:val="00F14A21"/>
    <w:rsid w:val="00F152EF"/>
    <w:rsid w:val="00F1774A"/>
    <w:rsid w:val="00F20783"/>
    <w:rsid w:val="00F223E3"/>
    <w:rsid w:val="00F22678"/>
    <w:rsid w:val="00F24E54"/>
    <w:rsid w:val="00F26EB1"/>
    <w:rsid w:val="00F2774F"/>
    <w:rsid w:val="00F328DD"/>
    <w:rsid w:val="00F32FA2"/>
    <w:rsid w:val="00F34E84"/>
    <w:rsid w:val="00F37A6D"/>
    <w:rsid w:val="00F400C8"/>
    <w:rsid w:val="00F403D1"/>
    <w:rsid w:val="00F40F42"/>
    <w:rsid w:val="00F41606"/>
    <w:rsid w:val="00F428AB"/>
    <w:rsid w:val="00F42DA2"/>
    <w:rsid w:val="00F43319"/>
    <w:rsid w:val="00F44C3A"/>
    <w:rsid w:val="00F44C7D"/>
    <w:rsid w:val="00F46D9C"/>
    <w:rsid w:val="00F5174D"/>
    <w:rsid w:val="00F52FCD"/>
    <w:rsid w:val="00F5392D"/>
    <w:rsid w:val="00F56018"/>
    <w:rsid w:val="00F570A5"/>
    <w:rsid w:val="00F576E6"/>
    <w:rsid w:val="00F60423"/>
    <w:rsid w:val="00F606AC"/>
    <w:rsid w:val="00F6156A"/>
    <w:rsid w:val="00F66C06"/>
    <w:rsid w:val="00F71151"/>
    <w:rsid w:val="00F71A34"/>
    <w:rsid w:val="00F730CB"/>
    <w:rsid w:val="00F73DAB"/>
    <w:rsid w:val="00F73EAA"/>
    <w:rsid w:val="00F818A7"/>
    <w:rsid w:val="00F82C8F"/>
    <w:rsid w:val="00F85C8F"/>
    <w:rsid w:val="00F86C2C"/>
    <w:rsid w:val="00F86F80"/>
    <w:rsid w:val="00F904B2"/>
    <w:rsid w:val="00F91240"/>
    <w:rsid w:val="00F9271D"/>
    <w:rsid w:val="00F964E9"/>
    <w:rsid w:val="00F96BF7"/>
    <w:rsid w:val="00FA0160"/>
    <w:rsid w:val="00FA060C"/>
    <w:rsid w:val="00FA1190"/>
    <w:rsid w:val="00FA1D22"/>
    <w:rsid w:val="00FA2F93"/>
    <w:rsid w:val="00FA4119"/>
    <w:rsid w:val="00FA71A1"/>
    <w:rsid w:val="00FB0727"/>
    <w:rsid w:val="00FB0746"/>
    <w:rsid w:val="00FB0B38"/>
    <w:rsid w:val="00FB1F73"/>
    <w:rsid w:val="00FB27B6"/>
    <w:rsid w:val="00FB4810"/>
    <w:rsid w:val="00FB5484"/>
    <w:rsid w:val="00FC1029"/>
    <w:rsid w:val="00FC1B8E"/>
    <w:rsid w:val="00FC1C96"/>
    <w:rsid w:val="00FC3739"/>
    <w:rsid w:val="00FC3F7B"/>
    <w:rsid w:val="00FC3FF4"/>
    <w:rsid w:val="00FC48D2"/>
    <w:rsid w:val="00FC4CF0"/>
    <w:rsid w:val="00FC58FC"/>
    <w:rsid w:val="00FC62E7"/>
    <w:rsid w:val="00FC6FFB"/>
    <w:rsid w:val="00FC7853"/>
    <w:rsid w:val="00FD1564"/>
    <w:rsid w:val="00FD22E2"/>
    <w:rsid w:val="00FD41C1"/>
    <w:rsid w:val="00FD5905"/>
    <w:rsid w:val="00FD75AA"/>
    <w:rsid w:val="00FD79A9"/>
    <w:rsid w:val="00FE210C"/>
    <w:rsid w:val="00FE2EB0"/>
    <w:rsid w:val="00FE3C26"/>
    <w:rsid w:val="00FE4A13"/>
    <w:rsid w:val="00FE6ABB"/>
    <w:rsid w:val="00FE6ADF"/>
    <w:rsid w:val="00FE70AB"/>
    <w:rsid w:val="00FF0BA6"/>
    <w:rsid w:val="00FF1415"/>
    <w:rsid w:val="00FF1D8D"/>
    <w:rsid w:val="00FF2C03"/>
    <w:rsid w:val="00FF352A"/>
    <w:rsid w:val="00FF3F7F"/>
    <w:rsid w:val="00FF4602"/>
    <w:rsid w:val="00FF4D24"/>
    <w:rsid w:val="00FF5916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74A00CC"/>
  <w15:docId w15:val="{1A6379C0-F41D-41E0-B877-30C966BE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B05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25E8C"/>
  </w:style>
  <w:style w:type="paragraph" w:styleId="Footer">
    <w:name w:val="footer"/>
    <w:basedOn w:val="Normal"/>
    <w:link w:val="Foot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25E8C"/>
  </w:style>
  <w:style w:type="character" w:styleId="Emphasis">
    <w:name w:val="Emphasis"/>
    <w:basedOn w:val="DefaultParagraphFont"/>
    <w:uiPriority w:val="20"/>
    <w:qFormat/>
    <w:rsid w:val="00D25E8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606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16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7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ber\OneDrive\Desktop\NEW%20LETTERHEAD.%20ST.%20BERNARD%20%20MEDICAL%20CENTRE.dotx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AB376-D7A6-4D5F-BAA8-CB12F9A6E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LETTERHEAD. ST. BERNARD  MEDICAL CENTRE</Template>
  <TotalTime>11822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stber</dc:creator>
  <cp:keywords/>
  <dc:description/>
  <cp:lastModifiedBy>ST BERNARD LAB</cp:lastModifiedBy>
  <cp:revision>41</cp:revision>
  <cp:lastPrinted>2026-01-14T19:31:00Z</cp:lastPrinted>
  <dcterms:created xsi:type="dcterms:W3CDTF">2023-09-22T12:13:00Z</dcterms:created>
  <dcterms:modified xsi:type="dcterms:W3CDTF">2026-01-15T10:16:00Z</dcterms:modified>
</cp:coreProperties>
</file>